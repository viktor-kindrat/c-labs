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Національний університет «Львівська політехніка»</w:t>
      </w:r>
    </w:p>
    <w:p w:rsidR="00A9678F" w:rsidRPr="00355D67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Інститут 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комп</w:t>
      </w:r>
      <w:r w:rsidR="00355D67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="00355D67">
        <w:rPr>
          <w:rFonts w:ascii="Times New Roman" w:hAnsi="Times New Roman" w:cs="Times New Roman"/>
          <w:sz w:val="28"/>
          <w:szCs w:val="28"/>
          <w:lang w:val="uk-UA"/>
        </w:rPr>
        <w:t>ютерних</w:t>
      </w:r>
      <w:proofErr w:type="spellEnd"/>
      <w:r w:rsidR="00355D67">
        <w:rPr>
          <w:rFonts w:ascii="Times New Roman" w:hAnsi="Times New Roman" w:cs="Times New Roman"/>
          <w:sz w:val="28"/>
          <w:szCs w:val="28"/>
          <w:lang w:val="uk-UA"/>
        </w:rPr>
        <w:t xml:space="preserve"> технологій, автоматики та метрології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Кафедра «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Комп’ютеризовані системи автоматики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3E631D2" wp14:editId="211207C1">
            <wp:simplePos x="0" y="0"/>
            <wp:positionH relativeFrom="margin">
              <wp:posOffset>2647994</wp:posOffset>
            </wp:positionH>
            <wp:positionV relativeFrom="paragraph">
              <wp:posOffset>8255</wp:posOffset>
            </wp:positionV>
            <wp:extent cx="1748912" cy="1659467"/>
            <wp:effectExtent l="0" t="0" r="3810" b="4445"/>
            <wp:wrapTopAndBottom/>
            <wp:docPr id="278438357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38357" name="Graphic 2784383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912" cy="1659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A9678F" w:rsidRPr="00900B51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про виконання лабораторної роботи №</w:t>
      </w:r>
      <w:r w:rsidR="00900B51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:rsidR="00A9678F" w:rsidRPr="00900B51" w:rsidRDefault="00900B51" w:rsidP="00900B51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00B51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900B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ДВОВИМІРНІ ТА ДИНАМІЧНІ МАСИВИ</w:t>
      </w:r>
      <w:r w:rsidRPr="00900B5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із навчальної дисципліни: «</w:t>
      </w:r>
      <w:r w:rsidR="00751870">
        <w:rPr>
          <w:rFonts w:ascii="Times New Roman" w:hAnsi="Times New Roman" w:cs="Times New Roman"/>
          <w:sz w:val="28"/>
          <w:szCs w:val="28"/>
          <w:lang w:val="uk-UA"/>
        </w:rPr>
        <w:t>Алгоритми і структури даних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5D71C6" w:rsidRDefault="005B600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№</w:t>
      </w:r>
      <w:r w:rsidR="00751870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:rsid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51870" w:rsidRDefault="00751870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554B" w:rsidRDefault="0032554B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87F16" w:rsidRDefault="00B87F16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87F16" w:rsidRPr="00A9678F" w:rsidRDefault="00B87F16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студент групи ІР-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Кіндрат Віктор Романович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Прийняв: </w:t>
      </w:r>
    </w:p>
    <w:p w:rsidR="00A9678F" w:rsidRPr="00A9678F" w:rsidRDefault="00751870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к. ф.-м. н., доцент.</w:t>
      </w:r>
    </w:p>
    <w:p w:rsidR="00A9678F" w:rsidRPr="00A9678F" w:rsidRDefault="00751870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Сиротюк С. В.</w:t>
      </w:r>
    </w:p>
    <w:p w:rsidR="00A9678F" w:rsidRP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87F16" w:rsidRPr="00A9678F" w:rsidRDefault="00B87F16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2554B" w:rsidRPr="0032554B" w:rsidRDefault="00A9678F" w:rsidP="0032554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Львів </w:t>
      </w:r>
      <w:r w:rsidR="0032554B">
        <w:rPr>
          <w:rFonts w:ascii="Times New Roman" w:hAnsi="Times New Roman" w:cs="Times New Roman"/>
          <w:sz w:val="28"/>
          <w:szCs w:val="28"/>
          <w:lang w:val="uk-UA"/>
        </w:rPr>
        <w:t>2024</w:t>
      </w:r>
    </w:p>
    <w:p w:rsidR="00A9678F" w:rsidRP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  <w:sectPr w:rsidR="00A9678F" w:rsidRPr="00A9678F" w:rsidSect="00B87F16">
          <w:pgSz w:w="11906" w:h="16838"/>
          <w:pgMar w:top="567" w:right="567" w:bottom="567" w:left="567" w:header="709" w:footer="709" w:gutter="0"/>
          <w:cols w:space="708"/>
          <w:docGrid w:linePitch="360"/>
        </w:sectPr>
      </w:pPr>
    </w:p>
    <w:p w:rsidR="00900B51" w:rsidRDefault="00900B51" w:rsidP="00900B51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00B5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Мета роботи</w:t>
      </w:r>
      <w:r w:rsidRPr="00900B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вдосконалення навичок роботи з різними масивами (двовимірними, покажчиків, динамічними) та покажчиками на масиви.</w:t>
      </w:r>
    </w:p>
    <w:p w:rsidR="005652FF" w:rsidRPr="00900B51" w:rsidRDefault="005652FF" w:rsidP="00900B51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900B51" w:rsidRPr="00900B51" w:rsidRDefault="00900B51" w:rsidP="00900B51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00B5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Програма 5_1.</w:t>
      </w:r>
      <w:r w:rsidRPr="00900B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Програма обчислює суму значень елементів двовимірного масиву в рядках та стовпцях.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&lt;stdio.h&gt;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&lt;stdlib.h&gt;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&lt;iostream&gt;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arr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6666"/>
        </w:rPr>
        <w:t>4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6666"/>
        </w:rPr>
        <w:t>3</w:t>
      </w:r>
      <w:r w:rsidRPr="00A5087C">
        <w:rPr>
          <w:rFonts w:ascii="Consolas" w:hAnsi="Consolas" w:cs="Consolas"/>
          <w:color w:val="666600"/>
        </w:rPr>
        <w:t>]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{{</w:t>
      </w:r>
      <w:r w:rsidRPr="00A5087C">
        <w:rPr>
          <w:rFonts w:ascii="Consolas" w:hAnsi="Consolas" w:cs="Consolas"/>
          <w:color w:val="006666"/>
        </w:rPr>
        <w:t>2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3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4</w:t>
      </w:r>
      <w:r w:rsidRPr="00A5087C">
        <w:rPr>
          <w:rFonts w:ascii="Consolas" w:hAnsi="Consolas" w:cs="Consolas"/>
          <w:color w:val="666600"/>
        </w:rPr>
        <w:t>},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006666"/>
        </w:rPr>
        <w:t>7</w:t>
      </w:r>
      <w:r w:rsidRPr="00A5087C">
        <w:rPr>
          <w:rFonts w:ascii="Consolas" w:hAnsi="Consolas" w:cs="Consolas"/>
          <w:color w:val="666600"/>
        </w:rPr>
        <w:t>},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006666"/>
        </w:rPr>
        <w:t>1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9</w:t>
      </w:r>
      <w:r w:rsidRPr="00A5087C">
        <w:rPr>
          <w:rFonts w:ascii="Consolas" w:hAnsi="Consolas" w:cs="Consolas"/>
          <w:color w:val="666600"/>
        </w:rPr>
        <w:t>},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006666"/>
        </w:rPr>
        <w:t>8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4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10</w:t>
      </w:r>
      <w:r w:rsidRPr="00A5087C">
        <w:rPr>
          <w:rFonts w:ascii="Consolas" w:hAnsi="Consolas" w:cs="Consolas"/>
          <w:color w:val="666600"/>
        </w:rPr>
        <w:t>}},</w:t>
      </w:r>
      <w:r w:rsidRPr="00A5087C">
        <w:rPr>
          <w:rFonts w:ascii="Consolas" w:hAnsi="Consolas" w:cs="Consolas"/>
          <w:color w:val="000000"/>
        </w:rPr>
        <w:t xml:space="preserve"> s1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6666"/>
        </w:rPr>
        <w:t>4</w:t>
      </w:r>
      <w:r w:rsidRPr="00A5087C">
        <w:rPr>
          <w:rFonts w:ascii="Consolas" w:hAnsi="Consolas" w:cs="Consolas"/>
          <w:color w:val="666600"/>
        </w:rPr>
        <w:t>],</w:t>
      </w:r>
      <w:r w:rsidRPr="00A5087C">
        <w:rPr>
          <w:rFonts w:ascii="Consolas" w:hAnsi="Consolas" w:cs="Consolas"/>
          <w:color w:val="000000"/>
        </w:rPr>
        <w:t xml:space="preserve"> s2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6666"/>
        </w:rPr>
        <w:t>3</w:t>
      </w:r>
      <w:r w:rsidRPr="00A5087C">
        <w:rPr>
          <w:rFonts w:ascii="Consolas" w:hAnsi="Consolas" w:cs="Consolas"/>
          <w:color w:val="666600"/>
        </w:rPr>
        <w:t>];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main</w:t>
      </w:r>
      <w:r w:rsidRPr="00A5087C">
        <w:rPr>
          <w:rFonts w:ascii="Consolas" w:hAnsi="Consolas" w:cs="Consolas"/>
          <w:color w:val="666600"/>
        </w:rPr>
        <w:t>()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j</w:t>
      </w:r>
      <w:r w:rsidRPr="00A5087C">
        <w:rPr>
          <w:rFonts w:ascii="Consolas" w:hAnsi="Consolas" w:cs="Consolas"/>
          <w:color w:val="666600"/>
        </w:rPr>
        <w:t>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puts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"Array arr[4][3]"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i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4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j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3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</w:t>
      </w:r>
      <w:r w:rsidRPr="00A5087C">
        <w:rPr>
          <w:rFonts w:ascii="Consolas" w:hAnsi="Consolas" w:cs="Consolas"/>
          <w:color w:val="666600"/>
        </w:rPr>
        <w:t>++)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"%5d"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arr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"\n"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"\n Sum elements strings\n"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i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4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j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3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s1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+=</w:t>
      </w:r>
      <w:r w:rsidRPr="00A5087C">
        <w:rPr>
          <w:rFonts w:ascii="Consolas" w:hAnsi="Consolas" w:cs="Consolas"/>
          <w:color w:val="000000"/>
        </w:rPr>
        <w:t xml:space="preserve"> arr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"s1[%d]=%d\n"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s1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"\n Sum elements columns\n"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j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3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i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4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s2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+=</w:t>
      </w:r>
      <w:r w:rsidRPr="00A5087C">
        <w:rPr>
          <w:rFonts w:ascii="Consolas" w:hAnsi="Consolas" w:cs="Consolas"/>
          <w:color w:val="000000"/>
        </w:rPr>
        <w:t xml:space="preserve"> arr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"s2[%d]=%d\n"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j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s2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system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"pause"</w:t>
      </w:r>
      <w:r w:rsidRPr="00A5087C">
        <w:rPr>
          <w:rFonts w:ascii="Consolas" w:hAnsi="Consolas" w:cs="Consolas"/>
          <w:color w:val="666600"/>
        </w:rPr>
        <w:t>);</w:t>
      </w:r>
      <w:r w:rsidRPr="00A5087C">
        <w:rPr>
          <w:rFonts w:ascii="Consolas" w:hAnsi="Consolas" w:cs="Consolas"/>
          <w:color w:val="000000"/>
        </w:rPr>
        <w:t xml:space="preserve"> 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return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45249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900B51" w:rsidRPr="00900B51" w:rsidRDefault="00900B51" w:rsidP="00900B51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00B5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Завдання до програми 5_1.</w:t>
      </w:r>
      <w:r w:rsidRPr="00900B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Розробіть програму, в якій вводиться із клавіатури і виводиться на екран двовимірний масив цілих чисел заданого розміру та виконуються задані обчислення.</w:t>
      </w:r>
    </w:p>
    <w:p w:rsidR="00900B51" w:rsidRDefault="00900B51" w:rsidP="00900B51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00B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Обчисліть суму додатних непарних елементів в стовбцях масиву. Розмір масиву 5 на 4.</w:t>
      </w:r>
    </w:p>
    <w:p w:rsidR="00A5087C" w:rsidRDefault="00A5087C" w:rsidP="00A5087C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A5087C" w:rsidRDefault="00A5087C" w:rsidP="00A5087C">
      <w:pPr>
        <w:spacing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A5087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lastRenderedPageBreak/>
        <w:t>Програмний код: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&lt;stdio.h&gt;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main</w:t>
      </w:r>
      <w:r w:rsidRPr="00A5087C">
        <w:rPr>
          <w:rFonts w:ascii="Consolas" w:hAnsi="Consolas" w:cs="Consolas"/>
          <w:color w:val="666600"/>
        </w:rPr>
        <w:t>()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arr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6666"/>
        </w:rPr>
        <w:t>5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6666"/>
        </w:rPr>
        <w:t>4</w:t>
      </w:r>
      <w:r w:rsidRPr="00A5087C">
        <w:rPr>
          <w:rFonts w:ascii="Consolas" w:hAnsi="Consolas" w:cs="Consolas"/>
          <w:color w:val="666600"/>
        </w:rPr>
        <w:t>];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5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666600"/>
        </w:rPr>
        <w:br/>
        <w:t xml:space="preserve">        </w:t>
      </w: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"Заповнення рядка %d:\n"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+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1</w:t>
      </w:r>
      <w:r w:rsidRPr="00A5087C">
        <w:rPr>
          <w:rFonts w:ascii="Consolas" w:hAnsi="Consolas" w:cs="Consolas"/>
          <w:color w:val="666600"/>
        </w:rPr>
        <w:t>);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  <w:t xml:space="preserve">        </w:t>
      </w: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4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666600"/>
        </w:rPr>
        <w:br/>
        <w:t xml:space="preserve">            </w:t>
      </w: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"Заповніть елемент матриці %d.%d = 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+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1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+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1</w:t>
      </w:r>
      <w:r w:rsidRPr="00A5087C">
        <w:rPr>
          <w:rFonts w:ascii="Consolas" w:hAnsi="Consolas" w:cs="Consolas"/>
          <w:color w:val="666600"/>
        </w:rPr>
        <w:t>);</w:t>
      </w:r>
      <w:r w:rsidRPr="00A5087C">
        <w:rPr>
          <w:rFonts w:ascii="Consolas" w:hAnsi="Consolas" w:cs="Consolas"/>
          <w:color w:val="666600"/>
        </w:rPr>
        <w:br/>
        <w:t xml:space="preserve">            </w:t>
      </w:r>
      <w:r w:rsidRPr="00A5087C">
        <w:rPr>
          <w:rFonts w:ascii="Consolas" w:hAnsi="Consolas" w:cs="Consolas"/>
          <w:color w:val="000000"/>
        </w:rPr>
        <w:t>scanf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"%d"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&amp;</w:t>
      </w:r>
      <w:r w:rsidRPr="00A5087C">
        <w:rPr>
          <w:rFonts w:ascii="Consolas" w:hAnsi="Consolas" w:cs="Consolas"/>
          <w:color w:val="000000"/>
        </w:rPr>
        <w:t>arr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]);</w:t>
      </w:r>
      <w:r w:rsidRPr="00A5087C">
        <w:rPr>
          <w:rFonts w:ascii="Consolas" w:hAnsi="Consolas" w:cs="Consolas"/>
          <w:color w:val="666600"/>
        </w:rPr>
        <w:br/>
        <w:t xml:space="preserve">        }</w:t>
      </w:r>
      <w:r w:rsidRPr="00A5087C">
        <w:rPr>
          <w:rFonts w:ascii="Consolas" w:hAnsi="Consolas" w:cs="Consolas"/>
          <w:color w:val="666600"/>
        </w:rPr>
        <w:br/>
        <w:t xml:space="preserve">    }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"Введана матриця: \n"</w:t>
      </w:r>
      <w:r w:rsidRPr="00A5087C">
        <w:rPr>
          <w:rFonts w:ascii="Consolas" w:hAnsi="Consolas" w:cs="Consolas"/>
          <w:color w:val="666600"/>
        </w:rPr>
        <w:t>);</w:t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5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666600"/>
        </w:rPr>
        <w:br/>
        <w:t xml:space="preserve">        </w:t>
      </w: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4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666600"/>
        </w:rPr>
        <w:br/>
        <w:t xml:space="preserve">            </w:t>
      </w: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"%5d 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arr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]);</w:t>
      </w:r>
      <w:r w:rsidRPr="00A5087C">
        <w:rPr>
          <w:rFonts w:ascii="Consolas" w:hAnsi="Consolas" w:cs="Consolas"/>
          <w:color w:val="666600"/>
        </w:rPr>
        <w:br/>
        <w:t xml:space="preserve">        }</w:t>
      </w:r>
      <w:r w:rsidRPr="00A5087C">
        <w:rPr>
          <w:rFonts w:ascii="Consolas" w:hAnsi="Consolas" w:cs="Consolas"/>
          <w:color w:val="666600"/>
        </w:rPr>
        <w:br/>
        <w:t xml:space="preserve">        </w:t>
      </w: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"\n"</w:t>
      </w:r>
      <w:r w:rsidRPr="00A5087C">
        <w:rPr>
          <w:rFonts w:ascii="Consolas" w:hAnsi="Consolas" w:cs="Consolas"/>
          <w:color w:val="666600"/>
        </w:rPr>
        <w:t>);</w:t>
      </w:r>
      <w:r w:rsidRPr="00A5087C">
        <w:rPr>
          <w:rFonts w:ascii="Consolas" w:hAnsi="Consolas" w:cs="Consolas"/>
          <w:color w:val="666600"/>
        </w:rPr>
        <w:br/>
        <w:t xml:space="preserve">    }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4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666600"/>
        </w:rPr>
        <w:br/>
        <w:t xml:space="preserve">        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sum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  <w:t xml:space="preserve">        </w:t>
      </w: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5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666600"/>
        </w:rPr>
        <w:br/>
        <w:t xml:space="preserve">            </w:t>
      </w:r>
      <w:r w:rsidRPr="00A5087C">
        <w:rPr>
          <w:rFonts w:ascii="Consolas" w:hAnsi="Consolas" w:cs="Consolas"/>
          <w:color w:val="000088"/>
        </w:rPr>
        <w:t>if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>arr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&gt;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&amp;&amp;</w:t>
      </w:r>
      <w:r w:rsidRPr="00A5087C">
        <w:rPr>
          <w:rFonts w:ascii="Consolas" w:hAnsi="Consolas" w:cs="Consolas"/>
          <w:color w:val="000000"/>
        </w:rPr>
        <w:t xml:space="preserve"> arr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%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2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!=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666600"/>
        </w:rPr>
        <w:br/>
        <w:t xml:space="preserve">                </w:t>
      </w:r>
      <w:r w:rsidRPr="00A5087C">
        <w:rPr>
          <w:rFonts w:ascii="Consolas" w:hAnsi="Consolas" w:cs="Consolas"/>
          <w:color w:val="000000"/>
        </w:rPr>
        <w:t xml:space="preserve">sum </w:t>
      </w:r>
      <w:r w:rsidRPr="00A5087C">
        <w:rPr>
          <w:rFonts w:ascii="Consolas" w:hAnsi="Consolas" w:cs="Consolas"/>
          <w:color w:val="666600"/>
        </w:rPr>
        <w:t>+=</w:t>
      </w:r>
      <w:r w:rsidRPr="00A5087C">
        <w:rPr>
          <w:rFonts w:ascii="Consolas" w:hAnsi="Consolas" w:cs="Consolas"/>
          <w:color w:val="000000"/>
        </w:rPr>
        <w:t xml:space="preserve"> arr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];</w:t>
      </w:r>
      <w:r w:rsidRPr="00A5087C">
        <w:rPr>
          <w:rFonts w:ascii="Consolas" w:hAnsi="Consolas" w:cs="Consolas"/>
          <w:color w:val="666600"/>
        </w:rPr>
        <w:br/>
        <w:t xml:space="preserve">            }</w:t>
      </w:r>
      <w:r w:rsidRPr="00A5087C">
        <w:rPr>
          <w:rFonts w:ascii="Consolas" w:hAnsi="Consolas" w:cs="Consolas"/>
          <w:color w:val="666600"/>
        </w:rPr>
        <w:br/>
        <w:t xml:space="preserve">        }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  <w:t xml:space="preserve">        </w:t>
      </w: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"Сума %d: %d \n"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+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1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sum</w:t>
      </w:r>
      <w:r w:rsidRPr="00A5087C">
        <w:rPr>
          <w:rFonts w:ascii="Consolas" w:hAnsi="Consolas" w:cs="Consolas"/>
          <w:color w:val="666600"/>
        </w:rPr>
        <w:t>);</w:t>
      </w:r>
      <w:r w:rsidRPr="00A5087C">
        <w:rPr>
          <w:rFonts w:ascii="Consolas" w:hAnsi="Consolas" w:cs="Consolas"/>
          <w:color w:val="666600"/>
        </w:rPr>
        <w:br/>
        <w:t xml:space="preserve">    }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88"/>
        </w:rPr>
        <w:t>return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666600"/>
        </w:rPr>
        <w:br/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A5087C" w:rsidRPr="00A5087C" w:rsidRDefault="00A5087C" w:rsidP="00A5087C">
      <w:pPr>
        <w:spacing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A5087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>Приклад виконання: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 xml:space="preserve">viktorkindrat@MacBook-Air-Viktor lab5 % ./1.out </w:t>
      </w:r>
    </w:p>
    <w:p w:rsid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  <w:sectPr w:rsidR="008902C4" w:rsidSect="009F120E">
          <w:type w:val="continuous"/>
          <w:pgSz w:w="11906" w:h="16838"/>
          <w:pgMar w:top="1134" w:right="1701" w:bottom="1134" w:left="567" w:header="709" w:footer="709" w:gutter="0"/>
          <w:cols w:space="708"/>
          <w:docGrid w:linePitch="360"/>
        </w:sectPr>
      </w:pP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Заповнення рядка 1: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Заповніть елемент матриці 1.1 = 1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Заповніть елемент матриці 1.2 = 2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Заповніть елемент матриці 1.3 = 3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Заповніть елемент матриці 1.4 = 4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Заповнення рядка 2: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Заповніть елемент матриці 2.1 = 5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Заповніть елемент матриці 2.2 = 6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Заповніть елемент матриці 2.3 = 7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Заповніть елемент матриці 2.4 = 8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lastRenderedPageBreak/>
        <w:t>Заповнення рядка 3: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Заповніть елемент матриці 3.1 = 9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Заповніть елемент матриці 3.2 = 0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Заповніть елемент матриці 3.3 = 11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Заповніть елемент матриці 3.4 = 22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Заповнення рядка 4: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Заповніть елемент матриці 4.1 = 33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Заповніть елемент матриці 4.2 = 44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Заповніть елемент матриці 4.3 = 55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Заповніть елемент матриці 4.4 = 66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Заповнення рядка 5: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Заповніть елемент матриці 5.1 = 77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Заповніть елемент матриці 5.2 = 88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Заповніть елемент матриці 5.3 = 99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Заповніть елемент матриці 5.4 = 100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 xml:space="preserve">Введана матриця: 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 xml:space="preserve">    1     2     3     4 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 xml:space="preserve">    5     6     7     8 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 xml:space="preserve">    9     0    11    22 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 xml:space="preserve">   33    44    55    66 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 xml:space="preserve">   77    88    99   100 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 xml:space="preserve">Сума 1: 125 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 xml:space="preserve">Сума 2: 0 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 xml:space="preserve">Сума 3: 175 </w:t>
      </w:r>
    </w:p>
    <w:p w:rsidR="00A5087C" w:rsidRPr="00900B51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Сума 4: 0</w:t>
      </w:r>
    </w:p>
    <w:p w:rsidR="008902C4" w:rsidRDefault="008902C4" w:rsidP="00900B51">
      <w:pPr>
        <w:spacing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sectPr w:rsidR="008902C4" w:rsidSect="008902C4">
          <w:type w:val="continuous"/>
          <w:pgSz w:w="11906" w:h="16838"/>
          <w:pgMar w:top="1134" w:right="1701" w:bottom="1134" w:left="567" w:header="709" w:footer="709" w:gutter="0"/>
          <w:cols w:num="2" w:space="708"/>
          <w:docGrid w:linePitch="360"/>
        </w:sectPr>
      </w:pPr>
    </w:p>
    <w:p w:rsidR="00900B51" w:rsidRPr="00900B51" w:rsidRDefault="00900B51" w:rsidP="00900B51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00B5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Програма 5_2.</w:t>
      </w:r>
      <w:r w:rsidRPr="00900B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 програмі розглядається можливість доступу до елементів двовимірного масиву різними способами.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&lt;stdio.h&gt;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&lt;time.h&gt;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880000"/>
        </w:rPr>
        <w:t>//для запуску генератора випадкових чисел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&lt;stdlib.h&gt;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880000"/>
        </w:rPr>
        <w:t>//для підключення генератора випадкових чисел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&lt;iostream&gt;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const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N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4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M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3</w:t>
      </w:r>
      <w:r w:rsidRPr="00A5087C">
        <w:rPr>
          <w:rFonts w:ascii="Consolas" w:hAnsi="Consolas" w:cs="Consolas"/>
          <w:color w:val="666600"/>
        </w:rPr>
        <w:t>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float</w:t>
      </w:r>
      <w:r w:rsidRPr="00A5087C">
        <w:rPr>
          <w:rFonts w:ascii="Consolas" w:hAnsi="Consolas" w:cs="Consolas"/>
          <w:color w:val="000000"/>
        </w:rPr>
        <w:t xml:space="preserve"> A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N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M</w:t>
      </w:r>
      <w:r w:rsidRPr="00A5087C">
        <w:rPr>
          <w:rFonts w:ascii="Consolas" w:hAnsi="Consolas" w:cs="Consolas"/>
          <w:color w:val="666600"/>
        </w:rPr>
        <w:t>],</w:t>
      </w:r>
      <w:r w:rsidRPr="00A5087C">
        <w:rPr>
          <w:rFonts w:ascii="Consolas" w:hAnsi="Consolas" w:cs="Consolas"/>
          <w:color w:val="000000"/>
        </w:rPr>
        <w:t xml:space="preserve"> sum</w:t>
      </w:r>
      <w:r w:rsidRPr="00A5087C">
        <w:rPr>
          <w:rFonts w:ascii="Consolas" w:hAnsi="Consolas" w:cs="Consolas"/>
          <w:color w:val="666600"/>
        </w:rPr>
        <w:t>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main</w:t>
      </w:r>
      <w:r w:rsidRPr="00A5087C">
        <w:rPr>
          <w:rFonts w:ascii="Consolas" w:hAnsi="Consolas" w:cs="Consolas"/>
          <w:color w:val="666600"/>
        </w:rPr>
        <w:t>()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srand</w:t>
      </w:r>
      <w:r w:rsidRPr="00A5087C">
        <w:rPr>
          <w:rFonts w:ascii="Consolas" w:hAnsi="Consolas" w:cs="Consolas"/>
          <w:color w:val="666600"/>
        </w:rPr>
        <w:t>((</w:t>
      </w:r>
      <w:r w:rsidRPr="00A5087C">
        <w:rPr>
          <w:rFonts w:ascii="Consolas" w:hAnsi="Consolas" w:cs="Consolas"/>
          <w:color w:val="000088"/>
        </w:rPr>
        <w:t>unsigned</w:t>
      </w:r>
      <w:r w:rsidRPr="00A5087C">
        <w:rPr>
          <w:rFonts w:ascii="Consolas" w:hAnsi="Consolas" w:cs="Consolas"/>
          <w:color w:val="666600"/>
        </w:rPr>
        <w:t>)</w:t>
      </w:r>
      <w:r w:rsidRPr="00A5087C">
        <w:rPr>
          <w:rFonts w:ascii="Consolas" w:hAnsi="Consolas" w:cs="Consolas"/>
          <w:color w:val="000000"/>
        </w:rPr>
        <w:t>time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>NULL</w:t>
      </w:r>
      <w:r w:rsidRPr="00A5087C">
        <w:rPr>
          <w:rFonts w:ascii="Consolas" w:hAnsi="Consolas" w:cs="Consolas"/>
          <w:color w:val="666600"/>
        </w:rPr>
        <w:t>));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880000"/>
        </w:rPr>
        <w:t>// запуск генератора випадк. чисел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j</w:t>
      </w:r>
      <w:r w:rsidRPr="00A5087C">
        <w:rPr>
          <w:rFonts w:ascii="Consolas" w:hAnsi="Consolas" w:cs="Consolas"/>
          <w:color w:val="666600"/>
        </w:rPr>
        <w:t>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puts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"Array A:"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i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N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j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M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*(*(</w:t>
      </w:r>
      <w:r w:rsidRPr="00A5087C">
        <w:rPr>
          <w:rFonts w:ascii="Consolas" w:hAnsi="Consolas" w:cs="Consolas"/>
          <w:color w:val="000000"/>
        </w:rPr>
        <w:t xml:space="preserve">A </w:t>
      </w:r>
      <w:r w:rsidRPr="00A5087C">
        <w:rPr>
          <w:rFonts w:ascii="Consolas" w:hAnsi="Consolas" w:cs="Consolas"/>
          <w:color w:val="666600"/>
        </w:rPr>
        <w:t>+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+</w:t>
      </w:r>
      <w:r w:rsidRPr="00A5087C">
        <w:rPr>
          <w:rFonts w:ascii="Consolas" w:hAnsi="Consolas" w:cs="Consolas"/>
          <w:color w:val="000000"/>
        </w:rPr>
        <w:t xml:space="preserve"> j</w:t>
      </w:r>
      <w:r w:rsidRPr="00A5087C">
        <w:rPr>
          <w:rFonts w:ascii="Consolas" w:hAnsi="Consolas" w:cs="Consolas"/>
          <w:color w:val="666600"/>
        </w:rPr>
        <w:t>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rand</w:t>
      </w:r>
      <w:r w:rsidRPr="00A5087C">
        <w:rPr>
          <w:rFonts w:ascii="Consolas" w:hAnsi="Consolas" w:cs="Consolas"/>
          <w:color w:val="666600"/>
        </w:rPr>
        <w:t>()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%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1001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*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0.1f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-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50.f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880000"/>
        </w:rPr>
        <w:t>//від –50.0 до 50.0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"%8.1f"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*(</w:t>
      </w:r>
      <w:r w:rsidRPr="00A5087C">
        <w:rPr>
          <w:rFonts w:ascii="Consolas" w:hAnsi="Consolas" w:cs="Consolas"/>
          <w:color w:val="000000"/>
        </w:rPr>
        <w:t>A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+</w:t>
      </w:r>
      <w:r w:rsidRPr="00A5087C">
        <w:rPr>
          <w:rFonts w:ascii="Consolas" w:hAnsi="Consolas" w:cs="Consolas"/>
          <w:color w:val="000000"/>
        </w:rPr>
        <w:t xml:space="preserve"> j</w:t>
      </w:r>
      <w:r w:rsidRPr="00A5087C">
        <w:rPr>
          <w:rFonts w:ascii="Consolas" w:hAnsi="Consolas" w:cs="Consolas"/>
          <w:color w:val="666600"/>
        </w:rPr>
        <w:t>));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"\n"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i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N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++)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j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M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</w:t>
      </w:r>
      <w:r w:rsidRPr="00A5087C">
        <w:rPr>
          <w:rFonts w:ascii="Consolas" w:hAnsi="Consolas" w:cs="Consolas"/>
          <w:color w:val="666600"/>
        </w:rPr>
        <w:t>++)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lastRenderedPageBreak/>
        <w:t>if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>A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&gt;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&amp;&amp;</w:t>
      </w:r>
      <w:r w:rsidRPr="00A5087C">
        <w:rPr>
          <w:rFonts w:ascii="Consolas" w:hAnsi="Consolas" w:cs="Consolas"/>
          <w:color w:val="000000"/>
        </w:rPr>
        <w:t xml:space="preserve"> A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&lt;=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20</w:t>
      </w:r>
      <w:r w:rsidRPr="00A5087C">
        <w:rPr>
          <w:rFonts w:ascii="Consolas" w:hAnsi="Consolas" w:cs="Consolas"/>
          <w:color w:val="666600"/>
        </w:rPr>
        <w:t>)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 xml:space="preserve">sum </w:t>
      </w:r>
      <w:r w:rsidRPr="00A5087C">
        <w:rPr>
          <w:rFonts w:ascii="Consolas" w:hAnsi="Consolas" w:cs="Consolas"/>
          <w:color w:val="666600"/>
        </w:rPr>
        <w:t>+=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(*(</w:t>
      </w:r>
      <w:r w:rsidRPr="00A5087C">
        <w:rPr>
          <w:rFonts w:ascii="Consolas" w:hAnsi="Consolas" w:cs="Consolas"/>
          <w:color w:val="000000"/>
        </w:rPr>
        <w:t xml:space="preserve">A </w:t>
      </w:r>
      <w:r w:rsidRPr="00A5087C">
        <w:rPr>
          <w:rFonts w:ascii="Consolas" w:hAnsi="Consolas" w:cs="Consolas"/>
          <w:color w:val="666600"/>
        </w:rPr>
        <w:t>+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))[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"Sum elements from 0 to 20 =%6.1f\n"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sum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system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"pause"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return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190785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900B51" w:rsidRPr="00900B51" w:rsidRDefault="00900B51" w:rsidP="00900B51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00B5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Завдання до програми 5_2.</w:t>
      </w:r>
      <w:r w:rsidRPr="00900B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Розробіть програму, в якій двовимірний масив заданого розміру заповнюється випадковими числами у заданому діапазоні і виводиться на екран. Потім виконуються задані обчислення, використовуючи різні способи доступу до елементів масиву.</w:t>
      </w:r>
    </w:p>
    <w:p w:rsidR="00A5087C" w:rsidRDefault="00900B51" w:rsidP="00A5087C">
      <w:pPr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00B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Обчисліть кількість чисел в масиві, що більші за 15.5. Розмір масиву 5 на 4. Діапазон випадкових чисел від 10.50 до 30.50.</w:t>
      </w:r>
    </w:p>
    <w:p w:rsidR="00A5087C" w:rsidRDefault="00A5087C" w:rsidP="00A5087C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A5087C" w:rsidRDefault="00A5087C" w:rsidP="00A5087C">
      <w:pPr>
        <w:spacing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A5087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>Програмний код: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978990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&lt;stdio.h&gt;</w:t>
      </w:r>
      <w:r w:rsidRPr="00A5087C">
        <w:rPr>
          <w:rFonts w:ascii="Consolas" w:hAnsi="Consolas" w:cs="Consolas"/>
          <w:color w:val="666600"/>
        </w:rPr>
        <w:t xml:space="preserve"> </w:t>
      </w: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&lt;stdlib.h&gt;</w:t>
      </w:r>
      <w:r w:rsidRPr="00A5087C">
        <w:rPr>
          <w:rFonts w:ascii="Consolas" w:hAnsi="Consolas" w:cs="Consolas"/>
          <w:color w:val="666600"/>
        </w:rPr>
        <w:t xml:space="preserve"> </w:t>
      </w: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&lt;time.h&gt;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880000"/>
        </w:rPr>
        <w:t>#define</w:t>
      </w:r>
      <w:r w:rsidRPr="00A5087C">
        <w:rPr>
          <w:rFonts w:ascii="Consolas" w:hAnsi="Consolas" w:cs="Consolas"/>
          <w:color w:val="000000"/>
        </w:rPr>
        <w:t xml:space="preserve"> ROWS </w:t>
      </w:r>
      <w:r w:rsidRPr="00A5087C">
        <w:rPr>
          <w:rFonts w:ascii="Consolas" w:hAnsi="Consolas" w:cs="Consolas"/>
          <w:color w:val="006666"/>
        </w:rPr>
        <w:t>5</w:t>
      </w:r>
      <w:r w:rsidRPr="00A5087C">
        <w:rPr>
          <w:rFonts w:ascii="Consolas" w:hAnsi="Consolas" w:cs="Consolas"/>
          <w:color w:val="666600"/>
        </w:rPr>
        <w:t xml:space="preserve"> </w:t>
      </w:r>
      <w:r w:rsidRPr="00A5087C">
        <w:rPr>
          <w:rFonts w:ascii="Consolas" w:hAnsi="Consolas" w:cs="Consolas"/>
          <w:color w:val="880000"/>
        </w:rPr>
        <w:t>#define</w:t>
      </w:r>
      <w:r w:rsidRPr="00A5087C">
        <w:rPr>
          <w:rFonts w:ascii="Consolas" w:hAnsi="Consolas" w:cs="Consolas"/>
          <w:color w:val="000000"/>
        </w:rPr>
        <w:t xml:space="preserve"> COLS </w:t>
      </w:r>
      <w:r w:rsidRPr="00A5087C">
        <w:rPr>
          <w:rFonts w:ascii="Consolas" w:hAnsi="Consolas" w:cs="Consolas"/>
          <w:color w:val="006666"/>
        </w:rPr>
        <w:t>4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main</w:t>
      </w:r>
      <w:r w:rsidRPr="00A5087C">
        <w:rPr>
          <w:rFonts w:ascii="Consolas" w:hAnsi="Consolas" w:cs="Consolas"/>
          <w:color w:val="666600"/>
        </w:rPr>
        <w:t>()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88"/>
        </w:rPr>
        <w:t>float</w:t>
      </w:r>
      <w:r w:rsidRPr="00A5087C">
        <w:rPr>
          <w:rFonts w:ascii="Consolas" w:hAnsi="Consolas" w:cs="Consolas"/>
          <w:color w:val="000000"/>
        </w:rPr>
        <w:t xml:space="preserve"> arr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ROWS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COLS</w:t>
      </w:r>
      <w:r w:rsidRPr="00A5087C">
        <w:rPr>
          <w:rFonts w:ascii="Consolas" w:hAnsi="Consolas" w:cs="Consolas"/>
          <w:color w:val="666600"/>
        </w:rPr>
        <w:t>];</w:t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count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00"/>
        </w:rPr>
        <w:t>srand</w:t>
      </w:r>
      <w:r w:rsidRPr="00A5087C">
        <w:rPr>
          <w:rFonts w:ascii="Consolas" w:hAnsi="Consolas" w:cs="Consolas"/>
          <w:color w:val="666600"/>
        </w:rPr>
        <w:t>((</w:t>
      </w:r>
      <w:r w:rsidRPr="00A5087C">
        <w:rPr>
          <w:rFonts w:ascii="Consolas" w:hAnsi="Consolas" w:cs="Consolas"/>
          <w:color w:val="000088"/>
        </w:rPr>
        <w:t>unsigned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666600"/>
        </w:rPr>
        <w:t>)</w:t>
      </w:r>
      <w:r w:rsidRPr="00A5087C">
        <w:rPr>
          <w:rFonts w:ascii="Consolas" w:hAnsi="Consolas" w:cs="Consolas"/>
          <w:color w:val="000000"/>
        </w:rPr>
        <w:t>time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>NULL</w:t>
      </w:r>
      <w:r w:rsidRPr="00A5087C">
        <w:rPr>
          <w:rFonts w:ascii="Consolas" w:hAnsi="Consolas" w:cs="Consolas"/>
          <w:color w:val="666600"/>
        </w:rPr>
        <w:t>));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ROWS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666600"/>
        </w:rPr>
        <w:br/>
        <w:t xml:space="preserve">        </w:t>
      </w: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COLS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666600"/>
        </w:rPr>
        <w:br/>
        <w:t xml:space="preserve">            </w:t>
      </w:r>
      <w:r w:rsidRPr="00A5087C">
        <w:rPr>
          <w:rFonts w:ascii="Consolas" w:hAnsi="Consolas" w:cs="Consolas"/>
          <w:color w:val="000000"/>
        </w:rPr>
        <w:t>arr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10.50f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+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>rand</w:t>
      </w:r>
      <w:r w:rsidRPr="00A5087C">
        <w:rPr>
          <w:rFonts w:ascii="Consolas" w:hAnsi="Consolas" w:cs="Consolas"/>
          <w:color w:val="666600"/>
        </w:rPr>
        <w:t>()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/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float</w:t>
      </w:r>
      <w:r w:rsidRPr="00A5087C">
        <w:rPr>
          <w:rFonts w:ascii="Consolas" w:hAnsi="Consolas" w:cs="Consolas"/>
          <w:color w:val="666600"/>
        </w:rPr>
        <w:t>)</w:t>
      </w:r>
      <w:r w:rsidRPr="00A5087C">
        <w:rPr>
          <w:rFonts w:ascii="Consolas" w:hAnsi="Consolas" w:cs="Consolas"/>
          <w:color w:val="000000"/>
        </w:rPr>
        <w:t>RAND_MAX</w:t>
      </w:r>
      <w:r w:rsidRPr="00A5087C">
        <w:rPr>
          <w:rFonts w:ascii="Consolas" w:hAnsi="Consolas" w:cs="Consolas"/>
          <w:color w:val="666600"/>
        </w:rPr>
        <w:t>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*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20.0f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666600"/>
        </w:rPr>
        <w:br/>
        <w:t xml:space="preserve">        }</w:t>
      </w:r>
      <w:r w:rsidRPr="00A5087C">
        <w:rPr>
          <w:rFonts w:ascii="Consolas" w:hAnsi="Consolas" w:cs="Consolas"/>
          <w:color w:val="666600"/>
        </w:rPr>
        <w:br/>
        <w:t xml:space="preserve">    }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00"/>
        </w:rPr>
        <w:t>puts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"Array:"</w:t>
      </w:r>
      <w:r w:rsidRPr="00A5087C">
        <w:rPr>
          <w:rFonts w:ascii="Consolas" w:hAnsi="Consolas" w:cs="Consolas"/>
          <w:color w:val="666600"/>
        </w:rPr>
        <w:t>);</w:t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ROWS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666600"/>
        </w:rPr>
        <w:br/>
        <w:t xml:space="preserve">        </w:t>
      </w: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COLS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666600"/>
        </w:rPr>
        <w:br/>
        <w:t xml:space="preserve">            </w:t>
      </w: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"%8.2f 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arr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]);</w:t>
      </w:r>
      <w:r w:rsidRPr="00A5087C">
        <w:rPr>
          <w:rFonts w:ascii="Consolas" w:hAnsi="Consolas" w:cs="Consolas"/>
          <w:color w:val="666600"/>
        </w:rPr>
        <w:br/>
        <w:t xml:space="preserve">        }</w:t>
      </w:r>
      <w:r w:rsidRPr="00A5087C">
        <w:rPr>
          <w:rFonts w:ascii="Consolas" w:hAnsi="Consolas" w:cs="Consolas"/>
          <w:color w:val="666600"/>
        </w:rPr>
        <w:br/>
        <w:t xml:space="preserve">        </w:t>
      </w: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"\n"</w:t>
      </w:r>
      <w:r w:rsidRPr="00A5087C">
        <w:rPr>
          <w:rFonts w:ascii="Consolas" w:hAnsi="Consolas" w:cs="Consolas"/>
          <w:color w:val="666600"/>
        </w:rPr>
        <w:t>);</w:t>
      </w:r>
      <w:r w:rsidRPr="00A5087C">
        <w:rPr>
          <w:rFonts w:ascii="Consolas" w:hAnsi="Consolas" w:cs="Consolas"/>
          <w:color w:val="666600"/>
        </w:rPr>
        <w:br/>
        <w:t xml:space="preserve">    }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ROWS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666600"/>
        </w:rPr>
        <w:br/>
        <w:t xml:space="preserve">        </w:t>
      </w: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COLS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666600"/>
        </w:rPr>
        <w:br/>
        <w:t xml:space="preserve">            </w:t>
      </w:r>
      <w:r w:rsidRPr="00A5087C">
        <w:rPr>
          <w:rFonts w:ascii="Consolas" w:hAnsi="Consolas" w:cs="Consolas"/>
          <w:color w:val="000088"/>
        </w:rPr>
        <w:t>if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>arr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&gt;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15.5f</w:t>
      </w:r>
      <w:r w:rsidRPr="00A5087C">
        <w:rPr>
          <w:rFonts w:ascii="Consolas" w:hAnsi="Consolas" w:cs="Consolas"/>
          <w:color w:val="666600"/>
        </w:rPr>
        <w:t>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666600"/>
        </w:rPr>
        <w:br/>
        <w:t xml:space="preserve">                </w:t>
      </w:r>
      <w:r w:rsidRPr="00A5087C">
        <w:rPr>
          <w:rFonts w:ascii="Consolas" w:hAnsi="Consolas" w:cs="Consolas"/>
          <w:color w:val="000000"/>
        </w:rPr>
        <w:t>count</w:t>
      </w:r>
      <w:r w:rsidRPr="00A5087C">
        <w:rPr>
          <w:rFonts w:ascii="Consolas" w:hAnsi="Consolas" w:cs="Consolas"/>
          <w:color w:val="666600"/>
        </w:rPr>
        <w:t>++;</w:t>
      </w:r>
      <w:r w:rsidRPr="00A5087C">
        <w:rPr>
          <w:rFonts w:ascii="Consolas" w:hAnsi="Consolas" w:cs="Consolas"/>
          <w:color w:val="666600"/>
        </w:rPr>
        <w:br/>
        <w:t xml:space="preserve">            }</w:t>
      </w:r>
      <w:r w:rsidRPr="00A5087C">
        <w:rPr>
          <w:rFonts w:ascii="Consolas" w:hAnsi="Consolas" w:cs="Consolas"/>
          <w:color w:val="666600"/>
        </w:rPr>
        <w:br/>
        <w:t xml:space="preserve">        }</w:t>
      </w:r>
      <w:r w:rsidRPr="00A5087C">
        <w:rPr>
          <w:rFonts w:ascii="Consolas" w:hAnsi="Consolas" w:cs="Consolas"/>
          <w:color w:val="666600"/>
        </w:rPr>
        <w:br/>
        <w:t xml:space="preserve">    }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lastRenderedPageBreak/>
        <w:t xml:space="preserve">    </w:t>
      </w: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"Number of elements greater than 15.5: %d\n"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count</w:t>
      </w:r>
      <w:r w:rsidRPr="00A5087C">
        <w:rPr>
          <w:rFonts w:ascii="Consolas" w:hAnsi="Consolas" w:cs="Consolas"/>
          <w:color w:val="666600"/>
        </w:rPr>
        <w:t>);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88"/>
        </w:rPr>
        <w:t>return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666600"/>
        </w:rPr>
        <w:br/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1978990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A5087C" w:rsidRPr="00A5087C" w:rsidRDefault="00A5087C" w:rsidP="00A5087C">
      <w:pPr>
        <w:spacing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</w:p>
    <w:p w:rsidR="00A5087C" w:rsidRPr="00A5087C" w:rsidRDefault="00A5087C" w:rsidP="00A5087C">
      <w:pPr>
        <w:spacing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A5087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>Приклад виконання: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 xml:space="preserve">viktorkindrat@MacBook-Air-Viktor lab5 % ./2.out 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Array: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 xml:space="preserve">   18.77    26.37    19.75    22.73 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 xml:space="preserve">   13.71    16.59    21.50    29.16 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 xml:space="preserve">   12.48    23.92    30.14    16.42 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 xml:space="preserve">   30.14    25.95    20.09    17.30 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 xml:space="preserve">   28.85    22.50    18.20    22.54 </w:t>
      </w:r>
    </w:p>
    <w:p w:rsidR="00A5087C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14:ligatures w14:val="none"/>
        </w:rPr>
      </w:pPr>
      <w:r w:rsidRPr="008902C4">
        <w:rPr>
          <w:rFonts w:ascii="Consolas" w:eastAsia="Times New Roman" w:hAnsi="Consolas" w:cs="Consolas"/>
          <w:kern w:val="0"/>
          <w14:ligatures w14:val="none"/>
        </w:rPr>
        <w:t>Number of elements greater than 15.5: 18</w:t>
      </w:r>
    </w:p>
    <w:p w:rsidR="00900B51" w:rsidRPr="00900B51" w:rsidRDefault="00900B51" w:rsidP="00A5087C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00B5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Програма 5_3.</w:t>
      </w:r>
      <w:r w:rsidRPr="00900B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 програмі використовується масив покажчиків.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9029631"/>
        <w:rPr>
          <w:rFonts w:ascii="Consolas" w:hAnsi="Consolas" w:cs="Consolas"/>
        </w:rPr>
      </w:pP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&lt;stdio.h&gt;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9029631"/>
        <w:rPr>
          <w:rFonts w:ascii="Consolas" w:hAnsi="Consolas" w:cs="Consolas"/>
        </w:rPr>
      </w:pP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&lt;stdlib.h&gt;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9029631"/>
        <w:rPr>
          <w:rFonts w:ascii="Consolas" w:hAnsi="Consolas" w:cs="Consolas"/>
        </w:rPr>
      </w:pP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&lt;string.h&gt;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9029631"/>
        <w:rPr>
          <w:rFonts w:ascii="Consolas" w:hAnsi="Consolas" w:cs="Consolas"/>
        </w:rPr>
      </w:pP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&lt;iostream&gt;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9029631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9029631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main</w:t>
      </w:r>
      <w:r w:rsidRPr="00A5087C">
        <w:rPr>
          <w:rFonts w:ascii="Consolas" w:hAnsi="Consolas" w:cs="Consolas"/>
          <w:color w:val="666600"/>
        </w:rPr>
        <w:t>()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9029631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char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*</w:t>
      </w:r>
      <w:r w:rsidRPr="00A5087C">
        <w:rPr>
          <w:rFonts w:ascii="Consolas" w:hAnsi="Consolas" w:cs="Consolas"/>
          <w:color w:val="000088"/>
        </w:rPr>
        <w:t>fi</w:t>
      </w:r>
      <w:r w:rsidRPr="00A5087C">
        <w:rPr>
          <w:rFonts w:ascii="Consolas" w:hAnsi="Consolas" w:cs="Consolas"/>
          <w:color w:val="666600"/>
        </w:rPr>
        <w:t>[]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008800"/>
        </w:rPr>
        <w:t>"September"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"October"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"November"</w:t>
      </w:r>
      <w:r w:rsidRPr="00A5087C">
        <w:rPr>
          <w:rFonts w:ascii="Consolas" w:hAnsi="Consolas" w:cs="Consolas"/>
          <w:color w:val="666600"/>
        </w:rPr>
        <w:t>};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9029631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 %s\n %s\n %s\n"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fi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],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fi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6666"/>
        </w:rPr>
        <w:t>1</w:t>
      </w:r>
      <w:r w:rsidRPr="00A5087C">
        <w:rPr>
          <w:rFonts w:ascii="Consolas" w:hAnsi="Consolas" w:cs="Consolas"/>
          <w:color w:val="666600"/>
        </w:rPr>
        <w:t>],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fi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6666"/>
        </w:rPr>
        <w:t>2</w:t>
      </w:r>
      <w:r w:rsidRPr="00A5087C">
        <w:rPr>
          <w:rFonts w:ascii="Consolas" w:hAnsi="Consolas" w:cs="Consolas"/>
          <w:color w:val="666600"/>
        </w:rPr>
        <w:t>]);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9029631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"Size massiv pointer=%d\n"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sizeof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fi</w:t>
      </w:r>
      <w:r w:rsidRPr="00A5087C">
        <w:rPr>
          <w:rFonts w:ascii="Consolas" w:hAnsi="Consolas" w:cs="Consolas"/>
          <w:color w:val="666600"/>
        </w:rPr>
        <w:t>));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9029631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"Size pointer 1 string=%d\n"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sizeof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fi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]));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9029631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"Size pointer 2 string=%d\n"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sizeof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fi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6666"/>
        </w:rPr>
        <w:t>1</w:t>
      </w:r>
      <w:r w:rsidRPr="00A5087C">
        <w:rPr>
          <w:rFonts w:ascii="Consolas" w:hAnsi="Consolas" w:cs="Consolas"/>
          <w:color w:val="666600"/>
        </w:rPr>
        <w:t>]));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9029631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"Size pointer 3 string=%d\n"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sizeof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fi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6666"/>
        </w:rPr>
        <w:t>2</w:t>
      </w:r>
      <w:r w:rsidRPr="00A5087C">
        <w:rPr>
          <w:rFonts w:ascii="Consolas" w:hAnsi="Consolas" w:cs="Consolas"/>
          <w:color w:val="666600"/>
        </w:rPr>
        <w:t>]));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9029631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puts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"\n Massiv pointer string"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9029631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3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++)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9029631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"%s %d\n"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fi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],</w:t>
      </w:r>
      <w:r w:rsidRPr="00A5087C">
        <w:rPr>
          <w:rFonts w:ascii="Consolas" w:hAnsi="Consolas" w:cs="Consolas"/>
          <w:color w:val="000000"/>
        </w:rPr>
        <w:t xml:space="preserve"> strlen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fi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]));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9029631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system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"pause"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9029631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return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9029631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99029631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900B51" w:rsidRPr="00900B51" w:rsidRDefault="00900B51" w:rsidP="00900B51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00B5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Завдання до програми 5_3.</w:t>
      </w:r>
      <w:r w:rsidRPr="00900B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Розробіть програму, в якій визначається масив покажчиків на три задані рядки. Ці рядки виводяться на екран, визначається їх розмір та розмір масиву покажчиків. Потім виконуються задані обчислення.</w:t>
      </w:r>
    </w:p>
    <w:p w:rsidR="00900B51" w:rsidRDefault="00900B51" w:rsidP="00900B51">
      <w:pPr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00B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Визначте масив з 3-х покажчиків на рядки з прізвищем, ім’ям та по батькові. У першому рядку підрахуйте кількість букв 'о'.</w:t>
      </w:r>
    </w:p>
    <w:p w:rsidR="00A5087C" w:rsidRDefault="00A5087C" w:rsidP="00A5087C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</w:p>
    <w:p w:rsidR="00A5087C" w:rsidRDefault="00A5087C" w:rsidP="00A5087C">
      <w:pPr>
        <w:spacing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A5087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lastRenderedPageBreak/>
        <w:t>Програмний код: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3686196"/>
        <w:rPr>
          <w:rFonts w:ascii="Consolas" w:hAnsi="Consolas" w:cs="Consolas"/>
        </w:rPr>
      </w:pP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&lt;stdio.h&gt;</w:t>
      </w:r>
      <w:r w:rsidRPr="00A5087C">
        <w:rPr>
          <w:rFonts w:ascii="Consolas" w:hAnsi="Consolas" w:cs="Consolas"/>
          <w:color w:val="666600"/>
        </w:rPr>
        <w:t xml:space="preserve"> </w:t>
      </w: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&lt;string.h&gt;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main</w:t>
      </w:r>
      <w:r w:rsidRPr="00A5087C">
        <w:rPr>
          <w:rFonts w:ascii="Consolas" w:hAnsi="Consolas" w:cs="Consolas"/>
          <w:color w:val="666600"/>
        </w:rPr>
        <w:t>()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88"/>
        </w:rPr>
        <w:t>char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*</w:t>
      </w:r>
      <w:r w:rsidRPr="00A5087C">
        <w:rPr>
          <w:rFonts w:ascii="Consolas" w:hAnsi="Consolas" w:cs="Consolas"/>
          <w:color w:val="000088"/>
        </w:rPr>
        <w:t>fi</w:t>
      </w:r>
      <w:r w:rsidRPr="00A5087C">
        <w:rPr>
          <w:rFonts w:ascii="Consolas" w:hAnsi="Consolas" w:cs="Consolas"/>
          <w:color w:val="666600"/>
        </w:rPr>
        <w:t>[]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008800"/>
        </w:rPr>
        <w:t>"Ivanneko"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"Petro"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"Iakovych"</w:t>
      </w:r>
      <w:r w:rsidRPr="00A5087C">
        <w:rPr>
          <w:rFonts w:ascii="Consolas" w:hAnsi="Consolas" w:cs="Consolas"/>
          <w:color w:val="666600"/>
        </w:rPr>
        <w:t>};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 %s\n %s\n %s\n"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fi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],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fi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6666"/>
        </w:rPr>
        <w:t>1</w:t>
      </w:r>
      <w:r w:rsidRPr="00A5087C">
        <w:rPr>
          <w:rFonts w:ascii="Consolas" w:hAnsi="Consolas" w:cs="Consolas"/>
          <w:color w:val="666600"/>
        </w:rPr>
        <w:t>],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fi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6666"/>
        </w:rPr>
        <w:t>2</w:t>
      </w:r>
      <w:r w:rsidRPr="00A5087C">
        <w:rPr>
          <w:rFonts w:ascii="Consolas" w:hAnsi="Consolas" w:cs="Consolas"/>
          <w:color w:val="666600"/>
        </w:rPr>
        <w:t>]);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"Size of the array of pointers = %lu bytes\n"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sizeof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fi</w:t>
      </w:r>
      <w:r w:rsidRPr="00A5087C">
        <w:rPr>
          <w:rFonts w:ascii="Consolas" w:hAnsi="Consolas" w:cs="Consolas"/>
          <w:color w:val="666600"/>
        </w:rPr>
        <w:t>));</w:t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"Size of pointer to the 1st string = %lu bytes\n"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sizeof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fi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]));</w:t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"Size of pointer to the 2nd string = %lu bytes\n"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sizeof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fi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6666"/>
        </w:rPr>
        <w:t>1</w:t>
      </w:r>
      <w:r w:rsidRPr="00A5087C">
        <w:rPr>
          <w:rFonts w:ascii="Consolas" w:hAnsi="Consolas" w:cs="Consolas"/>
          <w:color w:val="666600"/>
        </w:rPr>
        <w:t>]));</w:t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"Size of pointer to the 3rd string = %lu bytes\n"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sizeof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fi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6666"/>
        </w:rPr>
        <w:t>2</w:t>
      </w:r>
      <w:r w:rsidRPr="00A5087C">
        <w:rPr>
          <w:rFonts w:ascii="Consolas" w:hAnsi="Consolas" w:cs="Consolas"/>
          <w:color w:val="666600"/>
        </w:rPr>
        <w:t>]));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count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3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666600"/>
        </w:rPr>
        <w:br/>
        <w:t xml:space="preserve">        </w:t>
      </w: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strlen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fi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]);</w:t>
      </w:r>
      <w:r w:rsidRPr="00A5087C">
        <w:rPr>
          <w:rFonts w:ascii="Consolas" w:hAnsi="Consolas" w:cs="Consolas"/>
          <w:color w:val="000000"/>
        </w:rPr>
        <w:t xml:space="preserve"> j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666600"/>
        </w:rPr>
        <w:br/>
        <w:t xml:space="preserve">            </w:t>
      </w:r>
      <w:r w:rsidRPr="00A5087C">
        <w:rPr>
          <w:rFonts w:ascii="Consolas" w:hAnsi="Consolas" w:cs="Consolas"/>
          <w:color w:val="000088"/>
        </w:rPr>
        <w:t>if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fi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==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'o'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||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fi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==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'O'</w:t>
      </w:r>
      <w:r w:rsidRPr="00A5087C">
        <w:rPr>
          <w:rFonts w:ascii="Consolas" w:hAnsi="Consolas" w:cs="Consolas"/>
          <w:color w:val="666600"/>
        </w:rPr>
        <w:t>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666600"/>
        </w:rPr>
        <w:br/>
        <w:t xml:space="preserve">                </w:t>
      </w:r>
      <w:r w:rsidRPr="00A5087C">
        <w:rPr>
          <w:rFonts w:ascii="Consolas" w:hAnsi="Consolas" w:cs="Consolas"/>
          <w:color w:val="000000"/>
        </w:rPr>
        <w:t>count</w:t>
      </w:r>
      <w:r w:rsidRPr="00A5087C">
        <w:rPr>
          <w:rFonts w:ascii="Consolas" w:hAnsi="Consolas" w:cs="Consolas"/>
          <w:color w:val="666600"/>
        </w:rPr>
        <w:t>++;</w:t>
      </w:r>
      <w:r w:rsidRPr="00A5087C">
        <w:rPr>
          <w:rFonts w:ascii="Consolas" w:hAnsi="Consolas" w:cs="Consolas"/>
          <w:color w:val="666600"/>
        </w:rPr>
        <w:br/>
        <w:t xml:space="preserve">            }</w:t>
      </w:r>
      <w:r w:rsidRPr="00A5087C">
        <w:rPr>
          <w:rFonts w:ascii="Consolas" w:hAnsi="Consolas" w:cs="Consolas"/>
          <w:color w:val="666600"/>
        </w:rPr>
        <w:br/>
        <w:t xml:space="preserve">        }</w:t>
      </w:r>
      <w:r w:rsidRPr="00A5087C">
        <w:rPr>
          <w:rFonts w:ascii="Consolas" w:hAnsi="Consolas" w:cs="Consolas"/>
          <w:color w:val="666600"/>
        </w:rPr>
        <w:br/>
        <w:t xml:space="preserve">    }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"Number of 'o's in the strings = %d\n"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count</w:t>
      </w:r>
      <w:r w:rsidRPr="00A5087C">
        <w:rPr>
          <w:rFonts w:ascii="Consolas" w:hAnsi="Consolas" w:cs="Consolas"/>
          <w:color w:val="666600"/>
        </w:rPr>
        <w:t>);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88"/>
        </w:rPr>
        <w:t>return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666600"/>
        </w:rPr>
        <w:br/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23686196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A5087C" w:rsidRDefault="00A5087C" w:rsidP="00A5087C">
      <w:pPr>
        <w:spacing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A5087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>Приклад виконання: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viktorkindrat@MacBook-Air-Viktor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lab5 % ./3.out 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Ivanneko</w:t>
      </w:r>
      <w:proofErr w:type="spellEnd"/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Petro</w:t>
      </w:r>
      <w:proofErr w:type="spellEnd"/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Iakovych</w:t>
      </w:r>
      <w:proofErr w:type="spellEnd"/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Size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of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the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array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of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pointers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= 24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bytes</w:t>
      </w:r>
      <w:proofErr w:type="spellEnd"/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Size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of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pointer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to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the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1st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string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= 8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bytes</w:t>
      </w:r>
      <w:proofErr w:type="spellEnd"/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Size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of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pointer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to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the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2nd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string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= 8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bytes</w:t>
      </w:r>
      <w:proofErr w:type="spellEnd"/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Size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of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pointer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to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the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3rd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string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= 8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bytes</w:t>
      </w:r>
      <w:proofErr w:type="spellEnd"/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Number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of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'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o's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in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the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strings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= 3</w:t>
      </w:r>
    </w:p>
    <w:p w:rsidR="00A5087C" w:rsidRPr="00900B51" w:rsidRDefault="00A5087C" w:rsidP="00A5087C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900B51" w:rsidRPr="00900B51" w:rsidRDefault="00900B51" w:rsidP="00900B51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00B5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Програма 5_4.</w:t>
      </w:r>
      <w:r w:rsidRPr="00900B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 програмі створюється динамічний масив для змінних типу int. Розмір масиву та значення елементів масиву вводяться з клавіатури. По закінченні роботи з масивом пам’ять звільняється.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&lt;stdio.h&gt;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&lt;stdlib.h&gt;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&lt;iostream&gt;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main</w:t>
      </w:r>
      <w:r w:rsidRPr="00A5087C">
        <w:rPr>
          <w:rFonts w:ascii="Consolas" w:hAnsi="Consolas" w:cs="Consolas"/>
          <w:color w:val="666600"/>
        </w:rPr>
        <w:t>()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n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*</w:t>
      </w:r>
      <w:r w:rsidRPr="00A5087C">
        <w:rPr>
          <w:rFonts w:ascii="Consolas" w:hAnsi="Consolas" w:cs="Consolas"/>
          <w:color w:val="000000"/>
        </w:rPr>
        <w:t>ptr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880000"/>
        </w:rPr>
        <w:t>//визначення покажчика на масив чисел типу int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puts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"Input size array"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scanf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"%d"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&amp;</w:t>
      </w:r>
      <w:r w:rsidRPr="00A5087C">
        <w:rPr>
          <w:rFonts w:ascii="Consolas" w:hAnsi="Consolas" w:cs="Consolas"/>
          <w:color w:val="000000"/>
        </w:rPr>
        <w:t>n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880000"/>
        </w:rPr>
        <w:t>//запит пам’яті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 xml:space="preserve">ptr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new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n</w:t>
      </w:r>
      <w:r w:rsidRPr="00A5087C">
        <w:rPr>
          <w:rFonts w:ascii="Consolas" w:hAnsi="Consolas" w:cs="Consolas"/>
          <w:color w:val="666600"/>
        </w:rPr>
        <w:t>];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880000"/>
        </w:rPr>
        <w:t>// ptr = (int*)malloc(n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*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sizeof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666600"/>
        </w:rPr>
        <w:t>));</w:t>
      </w:r>
      <w:r w:rsidRPr="00A5087C">
        <w:rPr>
          <w:rFonts w:ascii="Consolas" w:hAnsi="Consolas" w:cs="Consolas"/>
          <w:color w:val="000000"/>
        </w:rPr>
        <w:t xml:space="preserve"> 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puts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"Input elements array"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i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n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++)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scanf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"%d"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ptr </w:t>
      </w:r>
      <w:r w:rsidRPr="00A5087C">
        <w:rPr>
          <w:rFonts w:ascii="Consolas" w:hAnsi="Consolas" w:cs="Consolas"/>
          <w:color w:val="666600"/>
        </w:rPr>
        <w:t>+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puts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"Output elements array"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i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n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++)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"%3d"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*(</w:t>
      </w:r>
      <w:r w:rsidRPr="00A5087C">
        <w:rPr>
          <w:rFonts w:ascii="Consolas" w:hAnsi="Consolas" w:cs="Consolas"/>
          <w:color w:val="000000"/>
        </w:rPr>
        <w:t xml:space="preserve">ptr </w:t>
      </w:r>
      <w:r w:rsidRPr="00A5087C">
        <w:rPr>
          <w:rFonts w:ascii="Consolas" w:hAnsi="Consolas" w:cs="Consolas"/>
          <w:color w:val="666600"/>
        </w:rPr>
        <w:t>+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));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"\n"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delete</w:t>
      </w:r>
      <w:r w:rsidRPr="00A5087C">
        <w:rPr>
          <w:rFonts w:ascii="Consolas" w:hAnsi="Consolas" w:cs="Consolas"/>
          <w:color w:val="666600"/>
        </w:rPr>
        <w:t>[]</w:t>
      </w:r>
      <w:r w:rsidRPr="00A5087C">
        <w:rPr>
          <w:rFonts w:ascii="Consolas" w:hAnsi="Consolas" w:cs="Consolas"/>
          <w:color w:val="000000"/>
        </w:rPr>
        <w:t xml:space="preserve"> ptr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880000"/>
        </w:rPr>
        <w:t>//вивільнення пам’яті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system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"pause"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return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6247947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900B51" w:rsidRPr="00900B51" w:rsidRDefault="00900B51" w:rsidP="00900B51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00B5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Завдання до програми 5_4.</w:t>
      </w:r>
      <w:r w:rsidRPr="00900B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Розробіть програму, в якій виконується введення з клавіатури динамічного масиву. Після введення даних виконується сортування масиву за зростанням та виводиться на екран.</w:t>
      </w:r>
    </w:p>
    <w:p w:rsidR="00900B51" w:rsidRPr="00900B51" w:rsidRDefault="00900B51" w:rsidP="00900B51">
      <w:pPr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00B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Виконайте динамічне виділення пам’яті для масиву чисел типу float. Розмір масиву вводиться з клавіатури.</w:t>
      </w:r>
    </w:p>
    <w:p w:rsidR="00900B51" w:rsidRPr="00900B51" w:rsidRDefault="00900B51" w:rsidP="00900B51">
      <w:pPr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00B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Виконайте динамічне виділення пам’яті для масиву символів. Розмір масиву вводиться з клавіатури.</w:t>
      </w:r>
    </w:p>
    <w:p w:rsidR="00900B51" w:rsidRPr="00900B51" w:rsidRDefault="00900B51" w:rsidP="00900B51">
      <w:pPr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00B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Виконайте динамічне виділення пам’яті для масиву рядків. Розмір масиву вводиться з клавіатури.</w:t>
      </w:r>
    </w:p>
    <w:p w:rsidR="00900B51" w:rsidRPr="00900B51" w:rsidRDefault="00900B51" w:rsidP="00900B51">
      <w:pPr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00B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Виконайте динамічне виділення пам’яті для масиву об’єктів класу. Розмір масиву вводиться з клавіатури.</w:t>
      </w:r>
    </w:p>
    <w:p w:rsidR="00A5087C" w:rsidRDefault="00900B51" w:rsidP="00A5087C">
      <w:pPr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00B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Виконайте динамічне виділення пам’яті для масиву структур. Розмір масиву вводиться з клавіатури.</w:t>
      </w:r>
    </w:p>
    <w:p w:rsidR="00A5087C" w:rsidRDefault="00A5087C" w:rsidP="00A5087C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A5087C" w:rsidRDefault="00A5087C" w:rsidP="00A5087C">
      <w:pPr>
        <w:spacing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A5087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>Програмний код:</w:t>
      </w:r>
    </w:p>
    <w:p w:rsidR="008902C4" w:rsidRPr="008902C4" w:rsidRDefault="00A5087C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971039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&lt;stdio.h&gt;</w:t>
      </w:r>
      <w:r w:rsidRPr="00A5087C">
        <w:rPr>
          <w:rFonts w:ascii="Consolas" w:hAnsi="Consolas" w:cs="Consolas"/>
          <w:color w:val="666600"/>
        </w:rPr>
        <w:t xml:space="preserve"> </w:t>
      </w: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&lt;stdlib.h&gt;</w:t>
      </w:r>
      <w:r w:rsidRPr="00A5087C">
        <w:rPr>
          <w:rFonts w:ascii="Consolas" w:hAnsi="Consolas" w:cs="Consolas"/>
          <w:color w:val="666600"/>
        </w:rPr>
        <w:t xml:space="preserve"> </w:t>
      </w: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&lt;time.h&gt;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main</w:t>
      </w:r>
      <w:r w:rsidRPr="00A5087C">
        <w:rPr>
          <w:rFonts w:ascii="Consolas" w:hAnsi="Consolas" w:cs="Consolas"/>
          <w:color w:val="666600"/>
        </w:rPr>
        <w:t>()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n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88"/>
        </w:rPr>
        <w:t>long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*</w:t>
      </w:r>
      <w:r w:rsidRPr="00A5087C">
        <w:rPr>
          <w:rFonts w:ascii="Consolas" w:hAnsi="Consolas" w:cs="Consolas"/>
          <w:color w:val="000000"/>
        </w:rPr>
        <w:t>arr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"Input size of the array: "</w:t>
      </w:r>
      <w:r w:rsidRPr="00A5087C">
        <w:rPr>
          <w:rFonts w:ascii="Consolas" w:hAnsi="Consolas" w:cs="Consolas"/>
          <w:color w:val="666600"/>
        </w:rPr>
        <w:t>);</w:t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00"/>
        </w:rPr>
        <w:t>scanf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"%d"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&amp;</w:t>
      </w:r>
      <w:r w:rsidRPr="00A5087C">
        <w:rPr>
          <w:rFonts w:ascii="Consolas" w:hAnsi="Consolas" w:cs="Consolas"/>
          <w:color w:val="000000"/>
        </w:rPr>
        <w:t>n</w:t>
      </w:r>
      <w:r w:rsidRPr="00A5087C">
        <w:rPr>
          <w:rFonts w:ascii="Consolas" w:hAnsi="Consolas" w:cs="Consolas"/>
          <w:color w:val="666600"/>
        </w:rPr>
        <w:t>);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00"/>
        </w:rPr>
        <w:t xml:space="preserve">arr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long</w:t>
      </w:r>
      <w:r w:rsidRPr="00A5087C">
        <w:rPr>
          <w:rFonts w:ascii="Consolas" w:hAnsi="Consolas" w:cs="Consolas"/>
          <w:color w:val="666600"/>
        </w:rPr>
        <w:t>*)</w:t>
      </w:r>
      <w:r w:rsidRPr="00A5087C">
        <w:rPr>
          <w:rFonts w:ascii="Consolas" w:hAnsi="Consolas" w:cs="Consolas"/>
          <w:color w:val="000000"/>
        </w:rPr>
        <w:t>malloc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n </w:t>
      </w:r>
      <w:r w:rsidRPr="00A5087C">
        <w:rPr>
          <w:rFonts w:ascii="Consolas" w:hAnsi="Consolas" w:cs="Consolas"/>
          <w:color w:val="666600"/>
        </w:rPr>
        <w:t>*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sizeof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long</w:t>
      </w:r>
      <w:r w:rsidRPr="00A5087C">
        <w:rPr>
          <w:rFonts w:ascii="Consolas" w:hAnsi="Consolas" w:cs="Consolas"/>
          <w:color w:val="666600"/>
        </w:rPr>
        <w:t>));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88"/>
        </w:rPr>
        <w:t>if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arr </w:t>
      </w:r>
      <w:r w:rsidRPr="00A5087C">
        <w:rPr>
          <w:rFonts w:ascii="Consolas" w:hAnsi="Consolas" w:cs="Consolas"/>
          <w:color w:val="666600"/>
        </w:rPr>
        <w:t>==</w:t>
      </w:r>
      <w:r w:rsidRPr="00A5087C">
        <w:rPr>
          <w:rFonts w:ascii="Consolas" w:hAnsi="Consolas" w:cs="Consolas"/>
          <w:color w:val="000000"/>
        </w:rPr>
        <w:t xml:space="preserve"> NULL</w:t>
      </w:r>
      <w:r w:rsidRPr="00A5087C">
        <w:rPr>
          <w:rFonts w:ascii="Consolas" w:hAnsi="Consolas" w:cs="Consolas"/>
          <w:color w:val="666600"/>
        </w:rPr>
        <w:t>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666600"/>
        </w:rPr>
        <w:br/>
        <w:t xml:space="preserve">        </w:t>
      </w: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"Error! Memory not allocated.\n"</w:t>
      </w:r>
      <w:r w:rsidRPr="00A5087C">
        <w:rPr>
          <w:rFonts w:ascii="Consolas" w:hAnsi="Consolas" w:cs="Consolas"/>
          <w:color w:val="666600"/>
        </w:rPr>
        <w:t>);</w:t>
      </w:r>
      <w:r w:rsidRPr="00A5087C">
        <w:rPr>
          <w:rFonts w:ascii="Consolas" w:hAnsi="Consolas" w:cs="Consolas"/>
          <w:color w:val="666600"/>
        </w:rPr>
        <w:br/>
        <w:t xml:space="preserve">        </w:t>
      </w:r>
      <w:r w:rsidRPr="00A5087C">
        <w:rPr>
          <w:rFonts w:ascii="Consolas" w:hAnsi="Consolas" w:cs="Consolas"/>
          <w:color w:val="000088"/>
        </w:rPr>
        <w:t>return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-</w:t>
      </w:r>
      <w:r w:rsidRPr="00A5087C">
        <w:rPr>
          <w:rFonts w:ascii="Consolas" w:hAnsi="Consolas" w:cs="Consolas"/>
          <w:color w:val="006666"/>
        </w:rPr>
        <w:t>1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666600"/>
        </w:rPr>
        <w:br/>
        <w:t xml:space="preserve">    }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00"/>
        </w:rPr>
        <w:t>srand</w:t>
      </w:r>
      <w:r w:rsidRPr="00A5087C">
        <w:rPr>
          <w:rFonts w:ascii="Consolas" w:hAnsi="Consolas" w:cs="Consolas"/>
          <w:color w:val="666600"/>
        </w:rPr>
        <w:t>((</w:t>
      </w:r>
      <w:r w:rsidRPr="00A5087C">
        <w:rPr>
          <w:rFonts w:ascii="Consolas" w:hAnsi="Consolas" w:cs="Consolas"/>
          <w:color w:val="000088"/>
        </w:rPr>
        <w:t>unsigned</w:t>
      </w:r>
      <w:r w:rsidRPr="00A5087C">
        <w:rPr>
          <w:rFonts w:ascii="Consolas" w:hAnsi="Consolas" w:cs="Consolas"/>
          <w:color w:val="666600"/>
        </w:rPr>
        <w:t>)</w:t>
      </w:r>
      <w:r w:rsidRPr="00A5087C">
        <w:rPr>
          <w:rFonts w:ascii="Consolas" w:hAnsi="Consolas" w:cs="Consolas"/>
          <w:color w:val="000000"/>
        </w:rPr>
        <w:t>time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>NULL</w:t>
      </w:r>
      <w:r w:rsidRPr="00A5087C">
        <w:rPr>
          <w:rFonts w:ascii="Consolas" w:hAnsi="Consolas" w:cs="Consolas"/>
          <w:color w:val="666600"/>
        </w:rPr>
        <w:t>));</w:t>
      </w:r>
      <w:r w:rsidRPr="00A5087C">
        <w:rPr>
          <w:rFonts w:ascii="Consolas" w:hAnsi="Consolas" w:cs="Consolas"/>
          <w:color w:val="666600"/>
        </w:rPr>
        <w:br/>
      </w:r>
      <w:r w:rsidRPr="00A5087C">
        <w:rPr>
          <w:rFonts w:ascii="Consolas" w:hAnsi="Consolas" w:cs="Consolas"/>
          <w:color w:val="666600"/>
        </w:rPr>
        <w:br/>
        <w:t xml:space="preserve">    </w:t>
      </w: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n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  <w:r w:rsidRPr="00A5087C">
        <w:rPr>
          <w:rFonts w:ascii="Consolas" w:hAnsi="Consolas" w:cs="Consolas"/>
          <w:color w:val="666600"/>
        </w:rPr>
        <w:br/>
        <w:t xml:space="preserve">        </w:t>
      </w:r>
      <w:r w:rsidRPr="00A5087C">
        <w:rPr>
          <w:rFonts w:ascii="Consolas" w:hAnsi="Consolas" w:cs="Consolas"/>
          <w:color w:val="000000"/>
        </w:rPr>
        <w:t>arr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rand</w:t>
      </w:r>
      <w:r w:rsidRPr="00A5087C">
        <w:rPr>
          <w:rFonts w:ascii="Consolas" w:hAnsi="Consolas" w:cs="Consolas"/>
          <w:color w:val="666600"/>
        </w:rPr>
        <w:t>()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%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10001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-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5000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880000"/>
        </w:rPr>
        <w:t>// від -5000 до +5000</w:t>
      </w:r>
      <w:r w:rsidRPr="00A5087C">
        <w:rPr>
          <w:rFonts w:ascii="Consolas" w:hAnsi="Consolas" w:cs="Consolas"/>
          <w:color w:val="880000"/>
        </w:rPr>
        <w:br/>
        <w:t xml:space="preserve">    }</w:t>
      </w:r>
      <w:r w:rsidRPr="00A5087C">
        <w:rPr>
          <w:rFonts w:ascii="Consolas" w:hAnsi="Consolas" w:cs="Consolas"/>
          <w:color w:val="880000"/>
        </w:rPr>
        <w:br/>
      </w:r>
      <w:r w:rsidRPr="00A5087C">
        <w:rPr>
          <w:rFonts w:ascii="Consolas" w:hAnsi="Consolas" w:cs="Consolas"/>
          <w:color w:val="880000"/>
        </w:rPr>
        <w:br/>
        <w:t xml:space="preserve">    </w:t>
      </w:r>
      <w:r w:rsidR="008902C4" w:rsidRPr="008902C4">
        <w:rPr>
          <w:rFonts w:ascii="Consolas" w:hAnsi="Consolas" w:cs="Consolas"/>
          <w:color w:val="000000"/>
        </w:rPr>
        <w:t>printf</w:t>
      </w:r>
      <w:r w:rsidR="008902C4" w:rsidRPr="008902C4">
        <w:rPr>
          <w:rFonts w:ascii="Consolas" w:hAnsi="Consolas" w:cs="Consolas"/>
          <w:color w:val="666600"/>
        </w:rPr>
        <w:t>(</w:t>
      </w:r>
      <w:r w:rsidR="008902C4" w:rsidRPr="008902C4">
        <w:rPr>
          <w:rFonts w:ascii="Consolas" w:hAnsi="Consolas" w:cs="Consolas"/>
          <w:color w:val="008800"/>
        </w:rPr>
        <w:t>"\nGenerated array:\n"</w:t>
      </w:r>
      <w:r w:rsidR="008902C4" w:rsidRPr="008902C4">
        <w:rPr>
          <w:rFonts w:ascii="Consolas" w:hAnsi="Consolas" w:cs="Consolas"/>
          <w:color w:val="666600"/>
        </w:rPr>
        <w:t>);</w:t>
      </w:r>
      <w:r w:rsidR="008902C4" w:rsidRPr="008902C4">
        <w:rPr>
          <w:rFonts w:ascii="Consolas" w:hAnsi="Consolas" w:cs="Consolas"/>
          <w:color w:val="666600"/>
        </w:rPr>
        <w:br/>
        <w:t xml:space="preserve">    </w:t>
      </w:r>
      <w:r w:rsidR="008902C4" w:rsidRPr="008902C4">
        <w:rPr>
          <w:rFonts w:ascii="Consolas" w:hAnsi="Consolas" w:cs="Consolas"/>
          <w:color w:val="000088"/>
        </w:rPr>
        <w:t>for</w:t>
      </w:r>
      <w:r w:rsidR="008902C4" w:rsidRPr="008902C4">
        <w:rPr>
          <w:rFonts w:ascii="Consolas" w:hAnsi="Consolas" w:cs="Consolas"/>
          <w:color w:val="000000"/>
        </w:rPr>
        <w:t xml:space="preserve"> </w:t>
      </w:r>
      <w:r w:rsidR="008902C4" w:rsidRPr="008902C4">
        <w:rPr>
          <w:rFonts w:ascii="Consolas" w:hAnsi="Consolas" w:cs="Consolas"/>
          <w:color w:val="666600"/>
        </w:rPr>
        <w:t>(</w:t>
      </w:r>
      <w:r w:rsidR="008902C4" w:rsidRPr="008902C4">
        <w:rPr>
          <w:rFonts w:ascii="Consolas" w:hAnsi="Consolas" w:cs="Consolas"/>
          <w:color w:val="000088"/>
        </w:rPr>
        <w:t>int</w:t>
      </w:r>
      <w:r w:rsidR="008902C4" w:rsidRPr="008902C4">
        <w:rPr>
          <w:rFonts w:ascii="Consolas" w:hAnsi="Consolas" w:cs="Consolas"/>
          <w:color w:val="000000"/>
        </w:rPr>
        <w:t xml:space="preserve"> i </w:t>
      </w:r>
      <w:r w:rsidR="008902C4" w:rsidRPr="008902C4">
        <w:rPr>
          <w:rFonts w:ascii="Consolas" w:hAnsi="Consolas" w:cs="Consolas"/>
          <w:color w:val="666600"/>
        </w:rPr>
        <w:t>=</w:t>
      </w:r>
      <w:r w:rsidR="008902C4" w:rsidRPr="008902C4">
        <w:rPr>
          <w:rFonts w:ascii="Consolas" w:hAnsi="Consolas" w:cs="Consolas"/>
          <w:color w:val="000000"/>
        </w:rPr>
        <w:t xml:space="preserve"> </w:t>
      </w:r>
      <w:r w:rsidR="008902C4" w:rsidRPr="008902C4">
        <w:rPr>
          <w:rFonts w:ascii="Consolas" w:hAnsi="Consolas" w:cs="Consolas"/>
          <w:color w:val="006666"/>
        </w:rPr>
        <w:t>0</w:t>
      </w:r>
      <w:r w:rsidR="008902C4" w:rsidRPr="008902C4">
        <w:rPr>
          <w:rFonts w:ascii="Consolas" w:hAnsi="Consolas" w:cs="Consolas"/>
          <w:color w:val="666600"/>
        </w:rPr>
        <w:t>;</w:t>
      </w:r>
      <w:r w:rsidR="008902C4" w:rsidRPr="008902C4">
        <w:rPr>
          <w:rFonts w:ascii="Consolas" w:hAnsi="Consolas" w:cs="Consolas"/>
          <w:color w:val="000000"/>
        </w:rPr>
        <w:t xml:space="preserve"> i </w:t>
      </w:r>
      <w:r w:rsidR="008902C4" w:rsidRPr="008902C4">
        <w:rPr>
          <w:rFonts w:ascii="Consolas" w:hAnsi="Consolas" w:cs="Consolas"/>
          <w:color w:val="666600"/>
        </w:rPr>
        <w:t>&lt;</w:t>
      </w:r>
      <w:r w:rsidR="008902C4" w:rsidRPr="008902C4">
        <w:rPr>
          <w:rFonts w:ascii="Consolas" w:hAnsi="Consolas" w:cs="Consolas"/>
          <w:color w:val="000000"/>
        </w:rPr>
        <w:t xml:space="preserve"> n</w:t>
      </w:r>
      <w:r w:rsidR="008902C4" w:rsidRPr="008902C4">
        <w:rPr>
          <w:rFonts w:ascii="Consolas" w:hAnsi="Consolas" w:cs="Consolas"/>
          <w:color w:val="666600"/>
        </w:rPr>
        <w:t>;</w:t>
      </w:r>
      <w:r w:rsidR="008902C4" w:rsidRPr="008902C4">
        <w:rPr>
          <w:rFonts w:ascii="Consolas" w:hAnsi="Consolas" w:cs="Consolas"/>
          <w:color w:val="000000"/>
        </w:rPr>
        <w:t xml:space="preserve"> i</w:t>
      </w:r>
      <w:r w:rsidR="008902C4" w:rsidRPr="008902C4">
        <w:rPr>
          <w:rFonts w:ascii="Consolas" w:hAnsi="Consolas" w:cs="Consolas"/>
          <w:color w:val="666600"/>
        </w:rPr>
        <w:t>++)</w:t>
      </w:r>
      <w:r w:rsidR="008902C4" w:rsidRPr="008902C4">
        <w:rPr>
          <w:rFonts w:ascii="Consolas" w:hAnsi="Consolas" w:cs="Consolas"/>
          <w:color w:val="000000"/>
        </w:rPr>
        <w:t xml:space="preserve"> </w:t>
      </w:r>
      <w:r w:rsidR="008902C4" w:rsidRPr="008902C4">
        <w:rPr>
          <w:rFonts w:ascii="Consolas" w:hAnsi="Consolas" w:cs="Consolas"/>
          <w:color w:val="666600"/>
        </w:rPr>
        <w:t>{</w:t>
      </w:r>
      <w:r w:rsidR="008902C4" w:rsidRPr="008902C4">
        <w:rPr>
          <w:rFonts w:ascii="Consolas" w:hAnsi="Consolas" w:cs="Consolas"/>
          <w:color w:val="666600"/>
        </w:rPr>
        <w:br/>
        <w:t xml:space="preserve">        </w:t>
      </w:r>
      <w:r w:rsidR="008902C4" w:rsidRPr="008902C4">
        <w:rPr>
          <w:rFonts w:ascii="Consolas" w:hAnsi="Consolas" w:cs="Consolas"/>
          <w:color w:val="000000"/>
        </w:rPr>
        <w:t>printf</w:t>
      </w:r>
      <w:r w:rsidR="008902C4" w:rsidRPr="008902C4">
        <w:rPr>
          <w:rFonts w:ascii="Consolas" w:hAnsi="Consolas" w:cs="Consolas"/>
          <w:color w:val="666600"/>
        </w:rPr>
        <w:t>(</w:t>
      </w:r>
      <w:r w:rsidR="008902C4" w:rsidRPr="008902C4">
        <w:rPr>
          <w:rFonts w:ascii="Consolas" w:hAnsi="Consolas" w:cs="Consolas"/>
          <w:color w:val="008800"/>
        </w:rPr>
        <w:t>"%ld "</w:t>
      </w:r>
      <w:r w:rsidR="008902C4" w:rsidRPr="008902C4">
        <w:rPr>
          <w:rFonts w:ascii="Consolas" w:hAnsi="Consolas" w:cs="Consolas"/>
          <w:color w:val="666600"/>
        </w:rPr>
        <w:t>,</w:t>
      </w:r>
      <w:r w:rsidR="008902C4" w:rsidRPr="008902C4">
        <w:rPr>
          <w:rFonts w:ascii="Consolas" w:hAnsi="Consolas" w:cs="Consolas"/>
          <w:color w:val="000000"/>
        </w:rPr>
        <w:t xml:space="preserve"> arr</w:t>
      </w:r>
      <w:r w:rsidR="008902C4" w:rsidRPr="008902C4">
        <w:rPr>
          <w:rFonts w:ascii="Consolas" w:hAnsi="Consolas" w:cs="Consolas"/>
          <w:color w:val="666600"/>
        </w:rPr>
        <w:t>[</w:t>
      </w:r>
      <w:r w:rsidR="008902C4" w:rsidRPr="008902C4">
        <w:rPr>
          <w:rFonts w:ascii="Consolas" w:hAnsi="Consolas" w:cs="Consolas"/>
          <w:color w:val="000000"/>
        </w:rPr>
        <w:t>i</w:t>
      </w:r>
      <w:r w:rsidR="008902C4" w:rsidRPr="008902C4">
        <w:rPr>
          <w:rFonts w:ascii="Consolas" w:hAnsi="Consolas" w:cs="Consolas"/>
          <w:color w:val="666600"/>
        </w:rPr>
        <w:t>]);</w:t>
      </w:r>
      <w:r w:rsidR="008902C4" w:rsidRPr="008902C4">
        <w:rPr>
          <w:rFonts w:ascii="Consolas" w:hAnsi="Consolas" w:cs="Consolas"/>
          <w:color w:val="666600"/>
        </w:rPr>
        <w:br/>
        <w:t xml:space="preserve">    }</w:t>
      </w:r>
      <w:r w:rsidR="008902C4" w:rsidRPr="008902C4">
        <w:rPr>
          <w:rFonts w:ascii="Consolas" w:hAnsi="Consolas" w:cs="Consolas"/>
          <w:color w:val="666600"/>
        </w:rPr>
        <w:br/>
        <w:t xml:space="preserve">    </w:t>
      </w:r>
      <w:r w:rsidR="008902C4" w:rsidRPr="008902C4">
        <w:rPr>
          <w:rFonts w:ascii="Consolas" w:hAnsi="Consolas" w:cs="Consolas"/>
          <w:color w:val="000000"/>
        </w:rPr>
        <w:t>printf</w:t>
      </w:r>
      <w:r w:rsidR="008902C4" w:rsidRPr="008902C4">
        <w:rPr>
          <w:rFonts w:ascii="Consolas" w:hAnsi="Consolas" w:cs="Consolas"/>
          <w:color w:val="666600"/>
        </w:rPr>
        <w:t>(</w:t>
      </w:r>
      <w:r w:rsidR="008902C4" w:rsidRPr="008902C4">
        <w:rPr>
          <w:rFonts w:ascii="Consolas" w:hAnsi="Consolas" w:cs="Consolas"/>
          <w:color w:val="008800"/>
        </w:rPr>
        <w:t>"\n"</w:t>
      </w:r>
      <w:r w:rsidR="008902C4" w:rsidRPr="008902C4">
        <w:rPr>
          <w:rFonts w:ascii="Consolas" w:hAnsi="Consolas" w:cs="Consolas"/>
          <w:color w:val="666600"/>
        </w:rPr>
        <w:t>);</w:t>
      </w:r>
      <w:r w:rsidR="008902C4" w:rsidRPr="008902C4">
        <w:rPr>
          <w:rFonts w:ascii="Consolas" w:hAnsi="Consolas" w:cs="Consolas"/>
          <w:color w:val="666600"/>
        </w:rPr>
        <w:br/>
      </w:r>
      <w:r w:rsidR="008902C4" w:rsidRPr="008902C4">
        <w:rPr>
          <w:rFonts w:ascii="Consolas" w:hAnsi="Consolas" w:cs="Consolas"/>
          <w:color w:val="666600"/>
        </w:rPr>
        <w:br/>
        <w:t xml:space="preserve">    </w:t>
      </w:r>
      <w:r w:rsidR="008902C4" w:rsidRPr="008902C4">
        <w:rPr>
          <w:rFonts w:ascii="Consolas" w:hAnsi="Consolas" w:cs="Consolas"/>
          <w:color w:val="000000"/>
        </w:rPr>
        <w:t>free</w:t>
      </w:r>
      <w:r w:rsidR="008902C4" w:rsidRPr="008902C4">
        <w:rPr>
          <w:rFonts w:ascii="Consolas" w:hAnsi="Consolas" w:cs="Consolas"/>
          <w:color w:val="666600"/>
        </w:rPr>
        <w:t>(</w:t>
      </w:r>
      <w:r w:rsidR="008902C4" w:rsidRPr="008902C4">
        <w:rPr>
          <w:rFonts w:ascii="Consolas" w:hAnsi="Consolas" w:cs="Consolas"/>
          <w:color w:val="000000"/>
        </w:rPr>
        <w:t>arr</w:t>
      </w:r>
      <w:r w:rsidR="008902C4" w:rsidRPr="008902C4">
        <w:rPr>
          <w:rFonts w:ascii="Consolas" w:hAnsi="Consolas" w:cs="Consolas"/>
          <w:color w:val="666600"/>
        </w:rPr>
        <w:t>);</w:t>
      </w:r>
      <w:r w:rsidR="008902C4" w:rsidRPr="008902C4">
        <w:rPr>
          <w:rFonts w:ascii="Consolas" w:hAnsi="Consolas" w:cs="Consolas"/>
          <w:color w:val="666600"/>
        </w:rPr>
        <w:br/>
      </w:r>
      <w:r w:rsidR="008902C4" w:rsidRPr="008902C4">
        <w:rPr>
          <w:rFonts w:ascii="Consolas" w:hAnsi="Consolas" w:cs="Consolas"/>
          <w:color w:val="666600"/>
        </w:rPr>
        <w:br/>
        <w:t xml:space="preserve">    </w:t>
      </w:r>
      <w:r w:rsidR="008902C4" w:rsidRPr="008902C4">
        <w:rPr>
          <w:rFonts w:ascii="Consolas" w:hAnsi="Consolas" w:cs="Consolas"/>
          <w:color w:val="000088"/>
        </w:rPr>
        <w:t>return</w:t>
      </w:r>
      <w:r w:rsidR="008902C4" w:rsidRPr="008902C4">
        <w:rPr>
          <w:rFonts w:ascii="Consolas" w:hAnsi="Consolas" w:cs="Consolas"/>
          <w:color w:val="000000"/>
        </w:rPr>
        <w:t xml:space="preserve"> </w:t>
      </w:r>
      <w:r w:rsidR="008902C4" w:rsidRPr="008902C4">
        <w:rPr>
          <w:rFonts w:ascii="Consolas" w:hAnsi="Consolas" w:cs="Consolas"/>
          <w:color w:val="006666"/>
        </w:rPr>
        <w:t>0</w:t>
      </w:r>
      <w:r w:rsidR="008902C4" w:rsidRPr="008902C4">
        <w:rPr>
          <w:rFonts w:ascii="Consolas" w:hAnsi="Consolas" w:cs="Consolas"/>
          <w:color w:val="666600"/>
        </w:rPr>
        <w:t>;</w:t>
      </w:r>
    </w:p>
    <w:p w:rsidR="00A5087C" w:rsidRPr="00A5087C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9710399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> </w:t>
      </w:r>
      <w:r w:rsidR="00A5087C" w:rsidRPr="00A5087C">
        <w:rPr>
          <w:rFonts w:ascii="Consolas" w:hAnsi="Consolas" w:cs="Consolas"/>
          <w:color w:val="880000"/>
        </w:rPr>
        <w:br/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9944976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A5087C" w:rsidRPr="00A5087C" w:rsidRDefault="00A5087C" w:rsidP="00A5087C">
      <w:pPr>
        <w:spacing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</w:p>
    <w:p w:rsidR="00A5087C" w:rsidRDefault="00A5087C" w:rsidP="00A5087C">
      <w:pPr>
        <w:spacing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A5087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>Приклад виконання: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viktorkindrat@MacBook-Air-Viktor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lab5 % ./4.out 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Input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size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of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the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array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: 3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Generated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array</w:t>
      </w:r>
      <w:proofErr w:type="spellEnd"/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:</w:t>
      </w:r>
    </w:p>
    <w:p w:rsidR="008902C4" w:rsidRPr="008902C4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8902C4">
        <w:rPr>
          <w:rFonts w:ascii="Consolas" w:eastAsia="Times New Roman" w:hAnsi="Consolas" w:cs="Consolas"/>
          <w:kern w:val="0"/>
          <w:lang w:val="uk-UA"/>
          <w14:ligatures w14:val="none"/>
        </w:rPr>
        <w:t>2258 4620 118</w:t>
      </w:r>
    </w:p>
    <w:p w:rsidR="00A5087C" w:rsidRPr="00900B51" w:rsidRDefault="00A5087C" w:rsidP="00A5087C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900B51" w:rsidRPr="00900B51" w:rsidRDefault="00900B51" w:rsidP="00900B51">
      <w:pPr>
        <w:spacing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900B5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Програма 5_5</w:t>
      </w:r>
    </w:p>
    <w:p w:rsidR="00900B51" w:rsidRPr="00900B51" w:rsidRDefault="00900B51" w:rsidP="00900B51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00B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 програмі створюються двовимірні динамічні квадратні матриці. Розмір матриць вводиться з клавіатури. Значення елементів першої матриці вводяться з клавіатури, а другої – заповнюються випадковими числами від -50 до +50. Потім в другу матрицю заносяться суми елементів обох матриць.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&lt;stdio.h&gt;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&lt;stdlib.h&gt;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880000"/>
        </w:rPr>
        <w:t>#include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8800"/>
        </w:rPr>
        <w:t>&lt;time.h&gt;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main</w:t>
      </w:r>
      <w:r w:rsidRPr="00A5087C">
        <w:rPr>
          <w:rFonts w:ascii="Consolas" w:hAnsi="Consolas" w:cs="Consolas"/>
          <w:color w:val="666600"/>
        </w:rPr>
        <w:t>()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j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N</w:t>
      </w:r>
      <w:r w:rsidRPr="00A5087C">
        <w:rPr>
          <w:rFonts w:ascii="Consolas" w:hAnsi="Consolas" w:cs="Consolas"/>
          <w:color w:val="666600"/>
        </w:rPr>
        <w:t>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"Input the size of the square matrix: 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scanf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"%u"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&amp;</w:t>
      </w:r>
      <w:r w:rsidRPr="00A5087C">
        <w:rPr>
          <w:rFonts w:ascii="Consolas" w:hAnsi="Consolas" w:cs="Consolas"/>
          <w:color w:val="000000"/>
        </w:rPr>
        <w:t>N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**</w:t>
      </w:r>
      <w:r w:rsidRPr="00A5087C">
        <w:rPr>
          <w:rFonts w:ascii="Consolas" w:hAnsi="Consolas" w:cs="Consolas"/>
          <w:color w:val="000000"/>
        </w:rPr>
        <w:t>matr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880000"/>
        </w:rPr>
        <w:t>// покажчик на масив покажчиків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 xml:space="preserve">matr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new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666600"/>
        </w:rPr>
        <w:t>*[</w:t>
      </w:r>
      <w:r w:rsidRPr="00A5087C">
        <w:rPr>
          <w:rFonts w:ascii="Consolas" w:hAnsi="Consolas" w:cs="Consolas"/>
          <w:color w:val="000000"/>
        </w:rPr>
        <w:t>N</w:t>
      </w:r>
      <w:r w:rsidRPr="00A5087C">
        <w:rPr>
          <w:rFonts w:ascii="Consolas" w:hAnsi="Consolas" w:cs="Consolas"/>
          <w:color w:val="666600"/>
        </w:rPr>
        <w:t>];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880000"/>
        </w:rPr>
        <w:t>// запит пам’яті для масиву покажчиків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if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matr </w:t>
      </w:r>
      <w:r w:rsidRPr="00A5087C">
        <w:rPr>
          <w:rFonts w:ascii="Consolas" w:hAnsi="Consolas" w:cs="Consolas"/>
          <w:color w:val="666600"/>
        </w:rPr>
        <w:t>==</w:t>
      </w:r>
      <w:r w:rsidRPr="00A5087C">
        <w:rPr>
          <w:rFonts w:ascii="Consolas" w:hAnsi="Consolas" w:cs="Consolas"/>
          <w:color w:val="000000"/>
        </w:rPr>
        <w:t xml:space="preserve"> NULL</w:t>
      </w:r>
      <w:r w:rsidRPr="00A5087C">
        <w:rPr>
          <w:rFonts w:ascii="Consolas" w:hAnsi="Consolas" w:cs="Consolas"/>
          <w:color w:val="666600"/>
        </w:rPr>
        <w:t>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puts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"Error!"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return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-</w:t>
      </w:r>
      <w:r w:rsidRPr="00A5087C">
        <w:rPr>
          <w:rFonts w:ascii="Consolas" w:hAnsi="Consolas" w:cs="Consolas"/>
          <w:color w:val="006666"/>
        </w:rPr>
        <w:t>1</w:t>
      </w:r>
      <w:r w:rsidRPr="00A5087C">
        <w:rPr>
          <w:rFonts w:ascii="Consolas" w:hAnsi="Consolas" w:cs="Consolas"/>
          <w:color w:val="666600"/>
        </w:rPr>
        <w:t>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i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N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matr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new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N</w:t>
      </w:r>
      <w:r w:rsidRPr="00A5087C">
        <w:rPr>
          <w:rFonts w:ascii="Consolas" w:hAnsi="Consolas" w:cs="Consolas"/>
          <w:color w:val="666600"/>
        </w:rPr>
        <w:t>];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880000"/>
        </w:rPr>
        <w:t>// запит пам’яті для елементів рядків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if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>matr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==</w:t>
      </w:r>
      <w:r w:rsidRPr="00A5087C">
        <w:rPr>
          <w:rFonts w:ascii="Consolas" w:hAnsi="Consolas" w:cs="Consolas"/>
          <w:color w:val="000000"/>
        </w:rPr>
        <w:t xml:space="preserve"> NULL</w:t>
      </w:r>
      <w:r w:rsidRPr="00A5087C">
        <w:rPr>
          <w:rFonts w:ascii="Consolas" w:hAnsi="Consolas" w:cs="Consolas"/>
          <w:color w:val="666600"/>
        </w:rPr>
        <w:t>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puts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"Error!"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return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-</w:t>
      </w:r>
      <w:r w:rsidRPr="00A5087C">
        <w:rPr>
          <w:rFonts w:ascii="Consolas" w:hAnsi="Consolas" w:cs="Consolas"/>
          <w:color w:val="006666"/>
        </w:rPr>
        <w:t>2</w:t>
      </w:r>
      <w:r w:rsidRPr="00A5087C">
        <w:rPr>
          <w:rFonts w:ascii="Consolas" w:hAnsi="Consolas" w:cs="Consolas"/>
          <w:color w:val="666600"/>
        </w:rPr>
        <w:t>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puts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"\nInput the elements of the matrix matr:"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i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N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++)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j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N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</w:t>
      </w:r>
      <w:r w:rsidRPr="00A5087C">
        <w:rPr>
          <w:rFonts w:ascii="Consolas" w:hAnsi="Consolas" w:cs="Consolas"/>
          <w:color w:val="666600"/>
        </w:rPr>
        <w:t>++)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scanf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"%d"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&amp;</w:t>
      </w:r>
      <w:r w:rsidRPr="00A5087C">
        <w:rPr>
          <w:rFonts w:ascii="Consolas" w:hAnsi="Consolas" w:cs="Consolas"/>
          <w:color w:val="000000"/>
        </w:rPr>
        <w:t>matr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puts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"\n\tMatrix matr:"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i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N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j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N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"%8d"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matr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"\n"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**</w:t>
      </w:r>
      <w:r w:rsidRPr="00A5087C">
        <w:rPr>
          <w:rFonts w:ascii="Consolas" w:hAnsi="Consolas" w:cs="Consolas"/>
          <w:color w:val="000000"/>
        </w:rPr>
        <w:t>mas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880000"/>
        </w:rPr>
        <w:t>// Покажчик на масив покажчиків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 xml:space="preserve">mas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new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666600"/>
        </w:rPr>
        <w:t>*[</w:t>
      </w:r>
      <w:r w:rsidRPr="00A5087C">
        <w:rPr>
          <w:rFonts w:ascii="Consolas" w:hAnsi="Consolas" w:cs="Consolas"/>
          <w:color w:val="000000"/>
        </w:rPr>
        <w:t>N</w:t>
      </w:r>
      <w:r w:rsidRPr="00A5087C">
        <w:rPr>
          <w:rFonts w:ascii="Consolas" w:hAnsi="Consolas" w:cs="Consolas"/>
          <w:color w:val="666600"/>
        </w:rPr>
        <w:t>];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880000"/>
        </w:rPr>
        <w:t>// Запит пам’яті для масиву покажчиків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if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mas </w:t>
      </w:r>
      <w:r w:rsidRPr="00A5087C">
        <w:rPr>
          <w:rFonts w:ascii="Consolas" w:hAnsi="Consolas" w:cs="Consolas"/>
          <w:color w:val="666600"/>
        </w:rPr>
        <w:t>==</w:t>
      </w:r>
      <w:r w:rsidRPr="00A5087C">
        <w:rPr>
          <w:rFonts w:ascii="Consolas" w:hAnsi="Consolas" w:cs="Consolas"/>
          <w:color w:val="000000"/>
        </w:rPr>
        <w:t xml:space="preserve"> NULL</w:t>
      </w:r>
      <w:r w:rsidRPr="00A5087C">
        <w:rPr>
          <w:rFonts w:ascii="Consolas" w:hAnsi="Consolas" w:cs="Consolas"/>
          <w:color w:val="666600"/>
        </w:rPr>
        <w:t>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puts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"Error!"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lastRenderedPageBreak/>
        <w:t>return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-</w:t>
      </w:r>
      <w:r w:rsidRPr="00A5087C">
        <w:rPr>
          <w:rFonts w:ascii="Consolas" w:hAnsi="Consolas" w:cs="Consolas"/>
          <w:color w:val="006666"/>
        </w:rPr>
        <w:t>1</w:t>
      </w:r>
      <w:r w:rsidRPr="00A5087C">
        <w:rPr>
          <w:rFonts w:ascii="Consolas" w:hAnsi="Consolas" w:cs="Consolas"/>
          <w:color w:val="666600"/>
        </w:rPr>
        <w:t>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i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N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mas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new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0088"/>
        </w:rPr>
        <w:t>int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N</w:t>
      </w:r>
      <w:r w:rsidRPr="00A5087C">
        <w:rPr>
          <w:rFonts w:ascii="Consolas" w:hAnsi="Consolas" w:cs="Consolas"/>
          <w:color w:val="666600"/>
        </w:rPr>
        <w:t>];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880000"/>
        </w:rPr>
        <w:t>// Запит пам’яті для елементів рядків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if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>mas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==</w:t>
      </w:r>
      <w:r w:rsidRPr="00A5087C">
        <w:rPr>
          <w:rFonts w:ascii="Consolas" w:hAnsi="Consolas" w:cs="Consolas"/>
          <w:color w:val="000000"/>
        </w:rPr>
        <w:t xml:space="preserve"> NULL</w:t>
      </w:r>
      <w:r w:rsidRPr="00A5087C">
        <w:rPr>
          <w:rFonts w:ascii="Consolas" w:hAnsi="Consolas" w:cs="Consolas"/>
          <w:color w:val="666600"/>
        </w:rPr>
        <w:t>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puts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"Error!"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return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-</w:t>
      </w:r>
      <w:r w:rsidRPr="00A5087C">
        <w:rPr>
          <w:rFonts w:ascii="Consolas" w:hAnsi="Consolas" w:cs="Consolas"/>
          <w:color w:val="006666"/>
        </w:rPr>
        <w:t>2</w:t>
      </w:r>
      <w:r w:rsidRPr="00A5087C">
        <w:rPr>
          <w:rFonts w:ascii="Consolas" w:hAnsi="Consolas" w:cs="Consolas"/>
          <w:color w:val="666600"/>
        </w:rPr>
        <w:t>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srand</w:t>
      </w:r>
      <w:r w:rsidRPr="00A5087C">
        <w:rPr>
          <w:rFonts w:ascii="Consolas" w:hAnsi="Consolas" w:cs="Consolas"/>
          <w:color w:val="666600"/>
        </w:rPr>
        <w:t>((</w:t>
      </w:r>
      <w:r w:rsidRPr="00A5087C">
        <w:rPr>
          <w:rFonts w:ascii="Consolas" w:hAnsi="Consolas" w:cs="Consolas"/>
          <w:color w:val="000088"/>
        </w:rPr>
        <w:t>unsigned</w:t>
      </w:r>
      <w:r w:rsidRPr="00A5087C">
        <w:rPr>
          <w:rFonts w:ascii="Consolas" w:hAnsi="Consolas" w:cs="Consolas"/>
          <w:color w:val="666600"/>
        </w:rPr>
        <w:t>)</w:t>
      </w:r>
      <w:r w:rsidRPr="00A5087C">
        <w:rPr>
          <w:rFonts w:ascii="Consolas" w:hAnsi="Consolas" w:cs="Consolas"/>
          <w:color w:val="000000"/>
        </w:rPr>
        <w:t>time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>NULL</w:t>
      </w:r>
      <w:r w:rsidRPr="00A5087C">
        <w:rPr>
          <w:rFonts w:ascii="Consolas" w:hAnsi="Consolas" w:cs="Consolas"/>
          <w:color w:val="666600"/>
        </w:rPr>
        <w:t>));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880000"/>
        </w:rPr>
        <w:t>// запуск генератора випадк. чисел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puts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"\n\tMatrix mas:"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i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N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j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N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mas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rand</w:t>
      </w:r>
      <w:r w:rsidRPr="00A5087C">
        <w:rPr>
          <w:rFonts w:ascii="Consolas" w:hAnsi="Consolas" w:cs="Consolas"/>
          <w:color w:val="666600"/>
        </w:rPr>
        <w:t>()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%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101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-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50</w:t>
      </w:r>
      <w:r w:rsidRPr="00A5087C">
        <w:rPr>
          <w:rFonts w:ascii="Consolas" w:hAnsi="Consolas" w:cs="Consolas"/>
          <w:color w:val="666600"/>
        </w:rPr>
        <w:t>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"%8d"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mas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"\n"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puts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"\nNew values of elements of matrix mas:"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i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N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j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N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j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mas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matr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+</w:t>
      </w:r>
      <w:r w:rsidRPr="00A5087C">
        <w:rPr>
          <w:rFonts w:ascii="Consolas" w:hAnsi="Consolas" w:cs="Consolas"/>
          <w:color w:val="000000"/>
        </w:rPr>
        <w:t xml:space="preserve"> mas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"%8d"</w:t>
      </w:r>
      <w:r w:rsidRPr="00A5087C">
        <w:rPr>
          <w:rFonts w:ascii="Consolas" w:hAnsi="Consolas" w:cs="Consolas"/>
          <w:color w:val="666600"/>
        </w:rPr>
        <w:t>,</w:t>
      </w:r>
      <w:r w:rsidRPr="00A5087C">
        <w:rPr>
          <w:rFonts w:ascii="Consolas" w:hAnsi="Consolas" w:cs="Consolas"/>
          <w:color w:val="000000"/>
        </w:rPr>
        <w:t xml:space="preserve"> mas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][</w:t>
      </w:r>
      <w:r w:rsidRPr="00A5087C">
        <w:rPr>
          <w:rFonts w:ascii="Consolas" w:hAnsi="Consolas" w:cs="Consolas"/>
          <w:color w:val="000000"/>
        </w:rPr>
        <w:t>j</w:t>
      </w:r>
      <w:r w:rsidRPr="00A5087C">
        <w:rPr>
          <w:rFonts w:ascii="Consolas" w:hAnsi="Consolas" w:cs="Consolas"/>
          <w:color w:val="666600"/>
        </w:rPr>
        <w:t>]);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printf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"\n"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880000"/>
        </w:rPr>
        <w:t>// Звільнення пам’яті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for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0000"/>
        </w:rPr>
        <w:t xml:space="preserve">i </w:t>
      </w:r>
      <w:r w:rsidRPr="00A5087C">
        <w:rPr>
          <w:rFonts w:ascii="Consolas" w:hAnsi="Consolas" w:cs="Consolas"/>
          <w:color w:val="666600"/>
        </w:rPr>
        <w:t>=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 </w:t>
      </w:r>
      <w:r w:rsidRPr="00A5087C">
        <w:rPr>
          <w:rFonts w:ascii="Consolas" w:hAnsi="Consolas" w:cs="Consolas"/>
          <w:color w:val="666600"/>
        </w:rPr>
        <w:t>&lt;</w:t>
      </w:r>
      <w:r w:rsidRPr="00A5087C">
        <w:rPr>
          <w:rFonts w:ascii="Consolas" w:hAnsi="Consolas" w:cs="Consolas"/>
          <w:color w:val="000000"/>
        </w:rPr>
        <w:t xml:space="preserve"> N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i</w:t>
      </w:r>
      <w:r w:rsidRPr="00A5087C">
        <w:rPr>
          <w:rFonts w:ascii="Consolas" w:hAnsi="Consolas" w:cs="Consolas"/>
          <w:color w:val="666600"/>
        </w:rPr>
        <w:t>++)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666600"/>
        </w:rPr>
        <w:t>{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delete</w:t>
      </w:r>
      <w:r w:rsidRPr="00A5087C">
        <w:rPr>
          <w:rFonts w:ascii="Consolas" w:hAnsi="Consolas" w:cs="Consolas"/>
          <w:color w:val="666600"/>
        </w:rPr>
        <w:t>[]</w:t>
      </w:r>
      <w:r w:rsidRPr="00A5087C">
        <w:rPr>
          <w:rFonts w:ascii="Consolas" w:hAnsi="Consolas" w:cs="Consolas"/>
          <w:color w:val="000000"/>
        </w:rPr>
        <w:t xml:space="preserve"> matr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880000"/>
        </w:rPr>
        <w:t>// звільнення пам’яті з-під масивів елементів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delete</w:t>
      </w:r>
      <w:r w:rsidRPr="00A5087C">
        <w:rPr>
          <w:rFonts w:ascii="Consolas" w:hAnsi="Consolas" w:cs="Consolas"/>
          <w:color w:val="666600"/>
        </w:rPr>
        <w:t>[]</w:t>
      </w:r>
      <w:r w:rsidRPr="00A5087C">
        <w:rPr>
          <w:rFonts w:ascii="Consolas" w:hAnsi="Consolas" w:cs="Consolas"/>
          <w:color w:val="000000"/>
        </w:rPr>
        <w:t xml:space="preserve"> mas</w:t>
      </w:r>
      <w:r w:rsidRPr="00A5087C">
        <w:rPr>
          <w:rFonts w:ascii="Consolas" w:hAnsi="Consolas" w:cs="Consolas"/>
          <w:color w:val="666600"/>
        </w:rPr>
        <w:t>[</w:t>
      </w:r>
      <w:r w:rsidRPr="00A5087C">
        <w:rPr>
          <w:rFonts w:ascii="Consolas" w:hAnsi="Consolas" w:cs="Consolas"/>
          <w:color w:val="000000"/>
        </w:rPr>
        <w:t>i</w:t>
      </w:r>
      <w:r w:rsidRPr="00A5087C">
        <w:rPr>
          <w:rFonts w:ascii="Consolas" w:hAnsi="Consolas" w:cs="Consolas"/>
          <w:color w:val="666600"/>
        </w:rPr>
        <w:t>];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880000"/>
        </w:rPr>
        <w:t>// звільнення пам’яті з-під масивів елементів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delete</w:t>
      </w:r>
      <w:r w:rsidRPr="00A5087C">
        <w:rPr>
          <w:rFonts w:ascii="Consolas" w:hAnsi="Consolas" w:cs="Consolas"/>
          <w:color w:val="666600"/>
        </w:rPr>
        <w:t>[]</w:t>
      </w:r>
      <w:r w:rsidRPr="00A5087C">
        <w:rPr>
          <w:rFonts w:ascii="Consolas" w:hAnsi="Consolas" w:cs="Consolas"/>
          <w:color w:val="000000"/>
        </w:rPr>
        <w:t xml:space="preserve"> matr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880000"/>
        </w:rPr>
        <w:t>// звільнення пам’яті з-під масиву покажчиків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delete</w:t>
      </w:r>
      <w:r w:rsidRPr="00A5087C">
        <w:rPr>
          <w:rFonts w:ascii="Consolas" w:hAnsi="Consolas" w:cs="Consolas"/>
          <w:color w:val="666600"/>
        </w:rPr>
        <w:t>[]</w:t>
      </w:r>
      <w:r w:rsidRPr="00A5087C">
        <w:rPr>
          <w:rFonts w:ascii="Consolas" w:hAnsi="Consolas" w:cs="Consolas"/>
          <w:color w:val="000000"/>
        </w:rPr>
        <w:t xml:space="preserve"> mas</w:t>
      </w:r>
      <w:r w:rsidRPr="00A5087C">
        <w:rPr>
          <w:rFonts w:ascii="Consolas" w:hAnsi="Consolas" w:cs="Consolas"/>
          <w:color w:val="666600"/>
        </w:rPr>
        <w:t>;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880000"/>
        </w:rPr>
        <w:t>// звільнення пам’яті з-під масиву покажчиків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system</w:t>
      </w:r>
      <w:r w:rsidRPr="00A5087C">
        <w:rPr>
          <w:rFonts w:ascii="Consolas" w:hAnsi="Consolas" w:cs="Consolas"/>
          <w:color w:val="666600"/>
        </w:rPr>
        <w:t>(</w:t>
      </w:r>
      <w:r w:rsidRPr="00A5087C">
        <w:rPr>
          <w:rFonts w:ascii="Consolas" w:hAnsi="Consolas" w:cs="Consolas"/>
          <w:color w:val="008800"/>
        </w:rPr>
        <w:t>"pause"</w:t>
      </w:r>
      <w:r w:rsidRPr="00A5087C">
        <w:rPr>
          <w:rFonts w:ascii="Consolas" w:hAnsi="Consolas" w:cs="Consolas"/>
          <w:color w:val="666600"/>
        </w:rPr>
        <w:t>);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88"/>
        </w:rPr>
        <w:t>return</w:t>
      </w:r>
      <w:r w:rsidRPr="00A5087C">
        <w:rPr>
          <w:rFonts w:ascii="Consolas" w:hAnsi="Consolas" w:cs="Consolas"/>
          <w:color w:val="000000"/>
        </w:rPr>
        <w:t xml:space="preserve"> </w:t>
      </w:r>
      <w:r w:rsidRPr="00A5087C">
        <w:rPr>
          <w:rFonts w:ascii="Consolas" w:hAnsi="Consolas" w:cs="Consolas"/>
          <w:color w:val="006666"/>
        </w:rPr>
        <w:t>0</w:t>
      </w:r>
      <w:r w:rsidRPr="00A5087C">
        <w:rPr>
          <w:rFonts w:ascii="Consolas" w:hAnsi="Consolas" w:cs="Consolas"/>
          <w:color w:val="666600"/>
        </w:rPr>
        <w:t>;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666600"/>
        </w:rPr>
        <w:t>}</w:t>
      </w:r>
    </w:p>
    <w:p w:rsidR="00A5087C" w:rsidRPr="00A5087C" w:rsidRDefault="00A5087C" w:rsidP="00A5087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222749"/>
        <w:rPr>
          <w:rFonts w:ascii="Consolas" w:hAnsi="Consolas" w:cs="Consolas"/>
        </w:rPr>
      </w:pPr>
      <w:r w:rsidRPr="00A5087C">
        <w:rPr>
          <w:rFonts w:ascii="Consolas" w:hAnsi="Consolas" w:cs="Consolas"/>
          <w:color w:val="000000"/>
        </w:rPr>
        <w:t> </w:t>
      </w:r>
    </w:p>
    <w:p w:rsidR="00900B51" w:rsidRPr="00900B51" w:rsidRDefault="00900B51" w:rsidP="00900B51">
      <w:pPr>
        <w:spacing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900B5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Завдання до програми 5_5</w:t>
      </w:r>
    </w:p>
    <w:p w:rsidR="00900B51" w:rsidRPr="00900B51" w:rsidRDefault="00900B51" w:rsidP="00900B51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00B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Доповніть програму, створивши третю динамічну матрицю. Виконайте задані відповідно варіанту дії. Результат занесіть в третю матрицю та виведіть на екран.</w:t>
      </w:r>
    </w:p>
    <w:p w:rsidR="00A5087C" w:rsidRDefault="00900B51" w:rsidP="000A6C0D">
      <w:pPr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00B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Порівняйте значення елементів перших двох матриць, найбільше значення занесіть в третю матрицю.</w:t>
      </w:r>
    </w:p>
    <w:p w:rsidR="00A5087C" w:rsidRDefault="00A5087C" w:rsidP="00A5087C">
      <w:pPr>
        <w:spacing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A5087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lastRenderedPageBreak/>
        <w:t>Програмний код: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880000"/>
        </w:rPr>
        <w:t>#include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8800"/>
        </w:rPr>
        <w:t>&lt;stdio.h&gt;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880000"/>
        </w:rPr>
        <w:t>#include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8800"/>
        </w:rPr>
        <w:t>&lt;stdlib.h&gt;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880000"/>
        </w:rPr>
        <w:t>#include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8800"/>
        </w:rPr>
        <w:t>&lt;time.h&gt;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> 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88"/>
        </w:rPr>
        <w:t>int</w:t>
      </w:r>
      <w:r w:rsidRPr="008902C4">
        <w:rPr>
          <w:rFonts w:ascii="Consolas" w:hAnsi="Consolas" w:cs="Consolas"/>
          <w:color w:val="000000"/>
        </w:rPr>
        <w:t xml:space="preserve"> main</w:t>
      </w:r>
      <w:r w:rsidRPr="008902C4">
        <w:rPr>
          <w:rFonts w:ascii="Consolas" w:hAnsi="Consolas" w:cs="Consolas"/>
          <w:color w:val="666600"/>
        </w:rPr>
        <w:t>()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{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000088"/>
        </w:rPr>
        <w:t>int</w:t>
      </w:r>
      <w:r w:rsidRPr="008902C4">
        <w:rPr>
          <w:rFonts w:ascii="Consolas" w:hAnsi="Consolas" w:cs="Consolas"/>
          <w:color w:val="000000"/>
        </w:rPr>
        <w:t xml:space="preserve"> i</w:t>
      </w:r>
      <w:r w:rsidRPr="008902C4">
        <w:rPr>
          <w:rFonts w:ascii="Consolas" w:hAnsi="Consolas" w:cs="Consolas"/>
          <w:color w:val="666600"/>
        </w:rPr>
        <w:t>,</w:t>
      </w:r>
      <w:r w:rsidRPr="008902C4">
        <w:rPr>
          <w:rFonts w:ascii="Consolas" w:hAnsi="Consolas" w:cs="Consolas"/>
          <w:color w:val="000000"/>
        </w:rPr>
        <w:t xml:space="preserve"> j</w:t>
      </w:r>
      <w:r w:rsidRPr="008902C4">
        <w:rPr>
          <w:rFonts w:ascii="Consolas" w:hAnsi="Consolas" w:cs="Consolas"/>
          <w:color w:val="666600"/>
        </w:rPr>
        <w:t>,</w:t>
      </w:r>
      <w:r w:rsidRPr="008902C4">
        <w:rPr>
          <w:rFonts w:ascii="Consolas" w:hAnsi="Consolas" w:cs="Consolas"/>
          <w:color w:val="000000"/>
        </w:rPr>
        <w:t xml:space="preserve"> N</w:t>
      </w:r>
      <w:r w:rsidRPr="008902C4">
        <w:rPr>
          <w:rFonts w:ascii="Consolas" w:hAnsi="Consolas" w:cs="Consolas"/>
          <w:color w:val="666600"/>
        </w:rPr>
        <w:t>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> 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880000"/>
        </w:rPr>
        <w:t>// Введення розміру матриці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printf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8800"/>
        </w:rPr>
        <w:t>"Input the size of the square matrix: "</w:t>
      </w:r>
      <w:r w:rsidRPr="008902C4">
        <w:rPr>
          <w:rFonts w:ascii="Consolas" w:hAnsi="Consolas" w:cs="Consolas"/>
          <w:color w:val="666600"/>
        </w:rPr>
        <w:t>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scanf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8800"/>
        </w:rPr>
        <w:t>"%d"</w:t>
      </w:r>
      <w:r w:rsidRPr="008902C4">
        <w:rPr>
          <w:rFonts w:ascii="Consolas" w:hAnsi="Consolas" w:cs="Consolas"/>
          <w:color w:val="666600"/>
        </w:rPr>
        <w:t>,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&amp;</w:t>
      </w:r>
      <w:r w:rsidRPr="008902C4">
        <w:rPr>
          <w:rFonts w:ascii="Consolas" w:hAnsi="Consolas" w:cs="Consolas"/>
          <w:color w:val="000000"/>
        </w:rPr>
        <w:t>N</w:t>
      </w:r>
      <w:r w:rsidRPr="008902C4">
        <w:rPr>
          <w:rFonts w:ascii="Consolas" w:hAnsi="Consolas" w:cs="Consolas"/>
          <w:color w:val="666600"/>
        </w:rPr>
        <w:t>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> 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880000"/>
        </w:rPr>
        <w:t>// Виділення пам'яті для матриці matr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000088"/>
        </w:rPr>
        <w:t>int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**</w:t>
      </w:r>
      <w:r w:rsidRPr="008902C4">
        <w:rPr>
          <w:rFonts w:ascii="Consolas" w:hAnsi="Consolas" w:cs="Consolas"/>
          <w:color w:val="000000"/>
        </w:rPr>
        <w:t xml:space="preserve">matr </w:t>
      </w:r>
      <w:r w:rsidRPr="008902C4">
        <w:rPr>
          <w:rFonts w:ascii="Consolas" w:hAnsi="Consolas" w:cs="Consolas"/>
          <w:color w:val="666600"/>
        </w:rPr>
        <w:t>=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88"/>
        </w:rPr>
        <w:t>int</w:t>
      </w:r>
      <w:r w:rsidRPr="008902C4">
        <w:rPr>
          <w:rFonts w:ascii="Consolas" w:hAnsi="Consolas" w:cs="Consolas"/>
          <w:color w:val="666600"/>
        </w:rPr>
        <w:t>**)</w:t>
      </w:r>
      <w:r w:rsidRPr="008902C4">
        <w:rPr>
          <w:rFonts w:ascii="Consolas" w:hAnsi="Consolas" w:cs="Consolas"/>
          <w:color w:val="000000"/>
        </w:rPr>
        <w:t>malloc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 xml:space="preserve">N </w:t>
      </w:r>
      <w:r w:rsidRPr="008902C4">
        <w:rPr>
          <w:rFonts w:ascii="Consolas" w:hAnsi="Consolas" w:cs="Consolas"/>
          <w:color w:val="666600"/>
        </w:rPr>
        <w:t>*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0088"/>
        </w:rPr>
        <w:t>sizeof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88"/>
        </w:rPr>
        <w:t>int</w:t>
      </w:r>
      <w:r w:rsidRPr="008902C4">
        <w:rPr>
          <w:rFonts w:ascii="Consolas" w:hAnsi="Consolas" w:cs="Consolas"/>
          <w:color w:val="666600"/>
        </w:rPr>
        <w:t>*));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000088"/>
        </w:rPr>
        <w:t>if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 xml:space="preserve">matr </w:t>
      </w:r>
      <w:r w:rsidRPr="008902C4">
        <w:rPr>
          <w:rFonts w:ascii="Consolas" w:hAnsi="Consolas" w:cs="Consolas"/>
          <w:color w:val="666600"/>
        </w:rPr>
        <w:t>==</w:t>
      </w:r>
      <w:r w:rsidRPr="008902C4">
        <w:rPr>
          <w:rFonts w:ascii="Consolas" w:hAnsi="Consolas" w:cs="Consolas"/>
          <w:color w:val="000000"/>
        </w:rPr>
        <w:t xml:space="preserve"> NULL</w:t>
      </w:r>
      <w:r w:rsidRPr="008902C4">
        <w:rPr>
          <w:rFonts w:ascii="Consolas" w:hAnsi="Consolas" w:cs="Consolas"/>
          <w:color w:val="666600"/>
        </w:rPr>
        <w:t>)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{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puts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8800"/>
        </w:rPr>
        <w:t>"Error! Memory not allocated."</w:t>
      </w:r>
      <w:r w:rsidRPr="008902C4">
        <w:rPr>
          <w:rFonts w:ascii="Consolas" w:hAnsi="Consolas" w:cs="Consolas"/>
          <w:color w:val="666600"/>
        </w:rPr>
        <w:t>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</w:t>
      </w:r>
      <w:r w:rsidRPr="008902C4">
        <w:rPr>
          <w:rFonts w:ascii="Consolas" w:hAnsi="Consolas" w:cs="Consolas"/>
          <w:color w:val="000088"/>
        </w:rPr>
        <w:t>return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-</w:t>
      </w:r>
      <w:r w:rsidRPr="008902C4">
        <w:rPr>
          <w:rFonts w:ascii="Consolas" w:hAnsi="Consolas" w:cs="Consolas"/>
          <w:color w:val="006666"/>
        </w:rPr>
        <w:t>1</w:t>
      </w:r>
      <w:r w:rsidRPr="008902C4">
        <w:rPr>
          <w:rFonts w:ascii="Consolas" w:hAnsi="Consolas" w:cs="Consolas"/>
          <w:color w:val="666600"/>
        </w:rPr>
        <w:t>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666600"/>
        </w:rPr>
        <w:t>}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000088"/>
        </w:rPr>
        <w:t>for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 xml:space="preserve">i </w:t>
      </w:r>
      <w:r w:rsidRPr="008902C4">
        <w:rPr>
          <w:rFonts w:ascii="Consolas" w:hAnsi="Consolas" w:cs="Consolas"/>
          <w:color w:val="666600"/>
        </w:rPr>
        <w:t>=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6666"/>
        </w:rPr>
        <w:t>0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i </w:t>
      </w:r>
      <w:r w:rsidRPr="008902C4">
        <w:rPr>
          <w:rFonts w:ascii="Consolas" w:hAnsi="Consolas" w:cs="Consolas"/>
          <w:color w:val="666600"/>
        </w:rPr>
        <w:t>&lt;</w:t>
      </w:r>
      <w:r w:rsidRPr="008902C4">
        <w:rPr>
          <w:rFonts w:ascii="Consolas" w:hAnsi="Consolas" w:cs="Consolas"/>
          <w:color w:val="000000"/>
        </w:rPr>
        <w:t xml:space="preserve"> N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i</w:t>
      </w:r>
      <w:r w:rsidRPr="008902C4">
        <w:rPr>
          <w:rFonts w:ascii="Consolas" w:hAnsi="Consolas" w:cs="Consolas"/>
          <w:color w:val="666600"/>
        </w:rPr>
        <w:t>++)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{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matr</w:t>
      </w:r>
      <w:r w:rsidRPr="008902C4">
        <w:rPr>
          <w:rFonts w:ascii="Consolas" w:hAnsi="Consolas" w:cs="Consolas"/>
          <w:color w:val="666600"/>
        </w:rPr>
        <w:t>[</w:t>
      </w:r>
      <w:r w:rsidRPr="008902C4">
        <w:rPr>
          <w:rFonts w:ascii="Consolas" w:hAnsi="Consolas" w:cs="Consolas"/>
          <w:color w:val="000000"/>
        </w:rPr>
        <w:t>i</w:t>
      </w:r>
      <w:r w:rsidRPr="008902C4">
        <w:rPr>
          <w:rFonts w:ascii="Consolas" w:hAnsi="Consolas" w:cs="Consolas"/>
          <w:color w:val="666600"/>
        </w:rPr>
        <w:t>]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=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88"/>
        </w:rPr>
        <w:t>int</w:t>
      </w:r>
      <w:r w:rsidRPr="008902C4">
        <w:rPr>
          <w:rFonts w:ascii="Consolas" w:hAnsi="Consolas" w:cs="Consolas"/>
          <w:color w:val="666600"/>
        </w:rPr>
        <w:t>*)</w:t>
      </w:r>
      <w:r w:rsidRPr="008902C4">
        <w:rPr>
          <w:rFonts w:ascii="Consolas" w:hAnsi="Consolas" w:cs="Consolas"/>
          <w:color w:val="000000"/>
        </w:rPr>
        <w:t>malloc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 xml:space="preserve">N </w:t>
      </w:r>
      <w:r w:rsidRPr="008902C4">
        <w:rPr>
          <w:rFonts w:ascii="Consolas" w:hAnsi="Consolas" w:cs="Consolas"/>
          <w:color w:val="666600"/>
        </w:rPr>
        <w:t>*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0088"/>
        </w:rPr>
        <w:t>sizeof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88"/>
        </w:rPr>
        <w:t>int</w:t>
      </w:r>
      <w:r w:rsidRPr="008902C4">
        <w:rPr>
          <w:rFonts w:ascii="Consolas" w:hAnsi="Consolas" w:cs="Consolas"/>
          <w:color w:val="666600"/>
        </w:rPr>
        <w:t>));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</w:t>
      </w:r>
      <w:r w:rsidRPr="008902C4">
        <w:rPr>
          <w:rFonts w:ascii="Consolas" w:hAnsi="Consolas" w:cs="Consolas"/>
          <w:color w:val="000088"/>
        </w:rPr>
        <w:t>if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>matr</w:t>
      </w:r>
      <w:r w:rsidRPr="008902C4">
        <w:rPr>
          <w:rFonts w:ascii="Consolas" w:hAnsi="Consolas" w:cs="Consolas"/>
          <w:color w:val="666600"/>
        </w:rPr>
        <w:t>[</w:t>
      </w:r>
      <w:r w:rsidRPr="008902C4">
        <w:rPr>
          <w:rFonts w:ascii="Consolas" w:hAnsi="Consolas" w:cs="Consolas"/>
          <w:color w:val="000000"/>
        </w:rPr>
        <w:t>i</w:t>
      </w:r>
      <w:r w:rsidRPr="008902C4">
        <w:rPr>
          <w:rFonts w:ascii="Consolas" w:hAnsi="Consolas" w:cs="Consolas"/>
          <w:color w:val="666600"/>
        </w:rPr>
        <w:t>]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==</w:t>
      </w:r>
      <w:r w:rsidRPr="008902C4">
        <w:rPr>
          <w:rFonts w:ascii="Consolas" w:hAnsi="Consolas" w:cs="Consolas"/>
          <w:color w:val="000000"/>
        </w:rPr>
        <w:t xml:space="preserve"> NULL</w:t>
      </w:r>
      <w:r w:rsidRPr="008902C4">
        <w:rPr>
          <w:rFonts w:ascii="Consolas" w:hAnsi="Consolas" w:cs="Consolas"/>
          <w:color w:val="666600"/>
        </w:rPr>
        <w:t>)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{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    puts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8800"/>
        </w:rPr>
        <w:t>"Error! Memory not allocated."</w:t>
      </w:r>
      <w:r w:rsidRPr="008902C4">
        <w:rPr>
          <w:rFonts w:ascii="Consolas" w:hAnsi="Consolas" w:cs="Consolas"/>
          <w:color w:val="666600"/>
        </w:rPr>
        <w:t>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    </w:t>
      </w:r>
      <w:r w:rsidRPr="008902C4">
        <w:rPr>
          <w:rFonts w:ascii="Consolas" w:hAnsi="Consolas" w:cs="Consolas"/>
          <w:color w:val="000088"/>
        </w:rPr>
        <w:t>return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-</w:t>
      </w:r>
      <w:r w:rsidRPr="008902C4">
        <w:rPr>
          <w:rFonts w:ascii="Consolas" w:hAnsi="Consolas" w:cs="Consolas"/>
          <w:color w:val="006666"/>
        </w:rPr>
        <w:t>2</w:t>
      </w:r>
      <w:r w:rsidRPr="008902C4">
        <w:rPr>
          <w:rFonts w:ascii="Consolas" w:hAnsi="Consolas" w:cs="Consolas"/>
          <w:color w:val="666600"/>
        </w:rPr>
        <w:t>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</w:t>
      </w:r>
      <w:r w:rsidRPr="008902C4">
        <w:rPr>
          <w:rFonts w:ascii="Consolas" w:hAnsi="Consolas" w:cs="Consolas"/>
          <w:color w:val="666600"/>
        </w:rPr>
        <w:t>}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666600"/>
        </w:rPr>
        <w:t>}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> 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880000"/>
        </w:rPr>
        <w:t>// Введення елементів матриці matr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puts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8800"/>
        </w:rPr>
        <w:t>"\nInput the elements of the matrix matr:"</w:t>
      </w:r>
      <w:r w:rsidRPr="008902C4">
        <w:rPr>
          <w:rFonts w:ascii="Consolas" w:hAnsi="Consolas" w:cs="Consolas"/>
          <w:color w:val="666600"/>
        </w:rPr>
        <w:t>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000088"/>
        </w:rPr>
        <w:t>for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 xml:space="preserve">i </w:t>
      </w:r>
      <w:r w:rsidRPr="008902C4">
        <w:rPr>
          <w:rFonts w:ascii="Consolas" w:hAnsi="Consolas" w:cs="Consolas"/>
          <w:color w:val="666600"/>
        </w:rPr>
        <w:t>=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6666"/>
        </w:rPr>
        <w:t>0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i </w:t>
      </w:r>
      <w:r w:rsidRPr="008902C4">
        <w:rPr>
          <w:rFonts w:ascii="Consolas" w:hAnsi="Consolas" w:cs="Consolas"/>
          <w:color w:val="666600"/>
        </w:rPr>
        <w:t>&lt;</w:t>
      </w:r>
      <w:r w:rsidRPr="008902C4">
        <w:rPr>
          <w:rFonts w:ascii="Consolas" w:hAnsi="Consolas" w:cs="Consolas"/>
          <w:color w:val="000000"/>
        </w:rPr>
        <w:t xml:space="preserve"> N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i</w:t>
      </w:r>
      <w:r w:rsidRPr="008902C4">
        <w:rPr>
          <w:rFonts w:ascii="Consolas" w:hAnsi="Consolas" w:cs="Consolas"/>
          <w:color w:val="666600"/>
        </w:rPr>
        <w:t>++)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{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</w:t>
      </w:r>
      <w:r w:rsidRPr="008902C4">
        <w:rPr>
          <w:rFonts w:ascii="Consolas" w:hAnsi="Consolas" w:cs="Consolas"/>
          <w:color w:val="000088"/>
        </w:rPr>
        <w:t>for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 xml:space="preserve">j </w:t>
      </w:r>
      <w:r w:rsidRPr="008902C4">
        <w:rPr>
          <w:rFonts w:ascii="Consolas" w:hAnsi="Consolas" w:cs="Consolas"/>
          <w:color w:val="666600"/>
        </w:rPr>
        <w:t>=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6666"/>
        </w:rPr>
        <w:t>0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j </w:t>
      </w:r>
      <w:r w:rsidRPr="008902C4">
        <w:rPr>
          <w:rFonts w:ascii="Consolas" w:hAnsi="Consolas" w:cs="Consolas"/>
          <w:color w:val="666600"/>
        </w:rPr>
        <w:t>&lt;</w:t>
      </w:r>
      <w:r w:rsidRPr="008902C4">
        <w:rPr>
          <w:rFonts w:ascii="Consolas" w:hAnsi="Consolas" w:cs="Consolas"/>
          <w:color w:val="000000"/>
        </w:rPr>
        <w:t xml:space="preserve"> N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j</w:t>
      </w:r>
      <w:r w:rsidRPr="008902C4">
        <w:rPr>
          <w:rFonts w:ascii="Consolas" w:hAnsi="Consolas" w:cs="Consolas"/>
          <w:color w:val="666600"/>
        </w:rPr>
        <w:t>++)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{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    scanf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8800"/>
        </w:rPr>
        <w:t>"%d"</w:t>
      </w:r>
      <w:r w:rsidRPr="008902C4">
        <w:rPr>
          <w:rFonts w:ascii="Consolas" w:hAnsi="Consolas" w:cs="Consolas"/>
          <w:color w:val="666600"/>
        </w:rPr>
        <w:t>,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&amp;</w:t>
      </w:r>
      <w:r w:rsidRPr="008902C4">
        <w:rPr>
          <w:rFonts w:ascii="Consolas" w:hAnsi="Consolas" w:cs="Consolas"/>
          <w:color w:val="000000"/>
        </w:rPr>
        <w:t>matr</w:t>
      </w:r>
      <w:r w:rsidRPr="008902C4">
        <w:rPr>
          <w:rFonts w:ascii="Consolas" w:hAnsi="Consolas" w:cs="Consolas"/>
          <w:color w:val="666600"/>
        </w:rPr>
        <w:t>[</w:t>
      </w:r>
      <w:r w:rsidRPr="008902C4">
        <w:rPr>
          <w:rFonts w:ascii="Consolas" w:hAnsi="Consolas" w:cs="Consolas"/>
          <w:color w:val="000000"/>
        </w:rPr>
        <w:t>i</w:t>
      </w:r>
      <w:r w:rsidRPr="008902C4">
        <w:rPr>
          <w:rFonts w:ascii="Consolas" w:hAnsi="Consolas" w:cs="Consolas"/>
          <w:color w:val="666600"/>
        </w:rPr>
        <w:t>][</w:t>
      </w:r>
      <w:r w:rsidRPr="008902C4">
        <w:rPr>
          <w:rFonts w:ascii="Consolas" w:hAnsi="Consolas" w:cs="Consolas"/>
          <w:color w:val="000000"/>
        </w:rPr>
        <w:t>j</w:t>
      </w:r>
      <w:r w:rsidRPr="008902C4">
        <w:rPr>
          <w:rFonts w:ascii="Consolas" w:hAnsi="Consolas" w:cs="Consolas"/>
          <w:color w:val="666600"/>
        </w:rPr>
        <w:t>]);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</w:t>
      </w:r>
      <w:r w:rsidRPr="008902C4">
        <w:rPr>
          <w:rFonts w:ascii="Consolas" w:hAnsi="Consolas" w:cs="Consolas"/>
          <w:color w:val="666600"/>
        </w:rPr>
        <w:t>}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666600"/>
        </w:rPr>
        <w:t>}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> 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880000"/>
        </w:rPr>
        <w:t>// Виведення матриці matr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puts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8800"/>
        </w:rPr>
        <w:t>"\n\tMatrix matr:"</w:t>
      </w:r>
      <w:r w:rsidRPr="008902C4">
        <w:rPr>
          <w:rFonts w:ascii="Consolas" w:hAnsi="Consolas" w:cs="Consolas"/>
          <w:color w:val="666600"/>
        </w:rPr>
        <w:t>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000088"/>
        </w:rPr>
        <w:t>for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 xml:space="preserve">i </w:t>
      </w:r>
      <w:r w:rsidRPr="008902C4">
        <w:rPr>
          <w:rFonts w:ascii="Consolas" w:hAnsi="Consolas" w:cs="Consolas"/>
          <w:color w:val="666600"/>
        </w:rPr>
        <w:t>=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6666"/>
        </w:rPr>
        <w:t>0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i </w:t>
      </w:r>
      <w:r w:rsidRPr="008902C4">
        <w:rPr>
          <w:rFonts w:ascii="Consolas" w:hAnsi="Consolas" w:cs="Consolas"/>
          <w:color w:val="666600"/>
        </w:rPr>
        <w:t>&lt;</w:t>
      </w:r>
      <w:r w:rsidRPr="008902C4">
        <w:rPr>
          <w:rFonts w:ascii="Consolas" w:hAnsi="Consolas" w:cs="Consolas"/>
          <w:color w:val="000000"/>
        </w:rPr>
        <w:t xml:space="preserve"> N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i</w:t>
      </w:r>
      <w:r w:rsidRPr="008902C4">
        <w:rPr>
          <w:rFonts w:ascii="Consolas" w:hAnsi="Consolas" w:cs="Consolas"/>
          <w:color w:val="666600"/>
        </w:rPr>
        <w:t>++)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{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</w:t>
      </w:r>
      <w:r w:rsidRPr="008902C4">
        <w:rPr>
          <w:rFonts w:ascii="Consolas" w:hAnsi="Consolas" w:cs="Consolas"/>
          <w:color w:val="000088"/>
        </w:rPr>
        <w:t>for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 xml:space="preserve">j </w:t>
      </w:r>
      <w:r w:rsidRPr="008902C4">
        <w:rPr>
          <w:rFonts w:ascii="Consolas" w:hAnsi="Consolas" w:cs="Consolas"/>
          <w:color w:val="666600"/>
        </w:rPr>
        <w:t>=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6666"/>
        </w:rPr>
        <w:t>0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j </w:t>
      </w:r>
      <w:r w:rsidRPr="008902C4">
        <w:rPr>
          <w:rFonts w:ascii="Consolas" w:hAnsi="Consolas" w:cs="Consolas"/>
          <w:color w:val="666600"/>
        </w:rPr>
        <w:t>&lt;</w:t>
      </w:r>
      <w:r w:rsidRPr="008902C4">
        <w:rPr>
          <w:rFonts w:ascii="Consolas" w:hAnsi="Consolas" w:cs="Consolas"/>
          <w:color w:val="000000"/>
        </w:rPr>
        <w:t xml:space="preserve"> N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j</w:t>
      </w:r>
      <w:r w:rsidRPr="008902C4">
        <w:rPr>
          <w:rFonts w:ascii="Consolas" w:hAnsi="Consolas" w:cs="Consolas"/>
          <w:color w:val="666600"/>
        </w:rPr>
        <w:t>++)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{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    printf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8800"/>
        </w:rPr>
        <w:t>"%8d"</w:t>
      </w:r>
      <w:r w:rsidRPr="008902C4">
        <w:rPr>
          <w:rFonts w:ascii="Consolas" w:hAnsi="Consolas" w:cs="Consolas"/>
          <w:color w:val="666600"/>
        </w:rPr>
        <w:t>,</w:t>
      </w:r>
      <w:r w:rsidRPr="008902C4">
        <w:rPr>
          <w:rFonts w:ascii="Consolas" w:hAnsi="Consolas" w:cs="Consolas"/>
          <w:color w:val="000000"/>
        </w:rPr>
        <w:t xml:space="preserve"> matr</w:t>
      </w:r>
      <w:r w:rsidRPr="008902C4">
        <w:rPr>
          <w:rFonts w:ascii="Consolas" w:hAnsi="Consolas" w:cs="Consolas"/>
          <w:color w:val="666600"/>
        </w:rPr>
        <w:t>[</w:t>
      </w:r>
      <w:r w:rsidRPr="008902C4">
        <w:rPr>
          <w:rFonts w:ascii="Consolas" w:hAnsi="Consolas" w:cs="Consolas"/>
          <w:color w:val="000000"/>
        </w:rPr>
        <w:t>i</w:t>
      </w:r>
      <w:r w:rsidRPr="008902C4">
        <w:rPr>
          <w:rFonts w:ascii="Consolas" w:hAnsi="Consolas" w:cs="Consolas"/>
          <w:color w:val="666600"/>
        </w:rPr>
        <w:t>][</w:t>
      </w:r>
      <w:r w:rsidRPr="008902C4">
        <w:rPr>
          <w:rFonts w:ascii="Consolas" w:hAnsi="Consolas" w:cs="Consolas"/>
          <w:color w:val="000000"/>
        </w:rPr>
        <w:t>j</w:t>
      </w:r>
      <w:r w:rsidRPr="008902C4">
        <w:rPr>
          <w:rFonts w:ascii="Consolas" w:hAnsi="Consolas" w:cs="Consolas"/>
          <w:color w:val="666600"/>
        </w:rPr>
        <w:t>]);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</w:t>
      </w:r>
      <w:r w:rsidRPr="008902C4">
        <w:rPr>
          <w:rFonts w:ascii="Consolas" w:hAnsi="Consolas" w:cs="Consolas"/>
          <w:color w:val="666600"/>
        </w:rPr>
        <w:t>}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printf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8800"/>
        </w:rPr>
        <w:t>"\n"</w:t>
      </w:r>
      <w:r w:rsidRPr="008902C4">
        <w:rPr>
          <w:rFonts w:ascii="Consolas" w:hAnsi="Consolas" w:cs="Consolas"/>
          <w:color w:val="666600"/>
        </w:rPr>
        <w:t>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666600"/>
        </w:rPr>
        <w:t>}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> 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880000"/>
        </w:rPr>
        <w:t>// Виділення пам'яті для матриці mas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000088"/>
        </w:rPr>
        <w:t>int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**</w:t>
      </w:r>
      <w:r w:rsidRPr="008902C4">
        <w:rPr>
          <w:rFonts w:ascii="Consolas" w:hAnsi="Consolas" w:cs="Consolas"/>
          <w:color w:val="000000"/>
        </w:rPr>
        <w:t xml:space="preserve">mas </w:t>
      </w:r>
      <w:r w:rsidRPr="008902C4">
        <w:rPr>
          <w:rFonts w:ascii="Consolas" w:hAnsi="Consolas" w:cs="Consolas"/>
          <w:color w:val="666600"/>
        </w:rPr>
        <w:t>=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88"/>
        </w:rPr>
        <w:t>int</w:t>
      </w:r>
      <w:r w:rsidRPr="008902C4">
        <w:rPr>
          <w:rFonts w:ascii="Consolas" w:hAnsi="Consolas" w:cs="Consolas"/>
          <w:color w:val="666600"/>
        </w:rPr>
        <w:t>**)</w:t>
      </w:r>
      <w:r w:rsidRPr="008902C4">
        <w:rPr>
          <w:rFonts w:ascii="Consolas" w:hAnsi="Consolas" w:cs="Consolas"/>
          <w:color w:val="000000"/>
        </w:rPr>
        <w:t>malloc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 xml:space="preserve">N </w:t>
      </w:r>
      <w:r w:rsidRPr="008902C4">
        <w:rPr>
          <w:rFonts w:ascii="Consolas" w:hAnsi="Consolas" w:cs="Consolas"/>
          <w:color w:val="666600"/>
        </w:rPr>
        <w:t>*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0088"/>
        </w:rPr>
        <w:t>sizeof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88"/>
        </w:rPr>
        <w:t>int</w:t>
      </w:r>
      <w:r w:rsidRPr="008902C4">
        <w:rPr>
          <w:rFonts w:ascii="Consolas" w:hAnsi="Consolas" w:cs="Consolas"/>
          <w:color w:val="666600"/>
        </w:rPr>
        <w:t>*));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000088"/>
        </w:rPr>
        <w:t>if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 xml:space="preserve">mas </w:t>
      </w:r>
      <w:r w:rsidRPr="008902C4">
        <w:rPr>
          <w:rFonts w:ascii="Consolas" w:hAnsi="Consolas" w:cs="Consolas"/>
          <w:color w:val="666600"/>
        </w:rPr>
        <w:t>==</w:t>
      </w:r>
      <w:r w:rsidRPr="008902C4">
        <w:rPr>
          <w:rFonts w:ascii="Consolas" w:hAnsi="Consolas" w:cs="Consolas"/>
          <w:color w:val="000000"/>
        </w:rPr>
        <w:t xml:space="preserve"> NULL</w:t>
      </w:r>
      <w:r w:rsidRPr="008902C4">
        <w:rPr>
          <w:rFonts w:ascii="Consolas" w:hAnsi="Consolas" w:cs="Consolas"/>
          <w:color w:val="666600"/>
        </w:rPr>
        <w:t>)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{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puts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8800"/>
        </w:rPr>
        <w:t>"Error! Memory not allocated."</w:t>
      </w:r>
      <w:r w:rsidRPr="008902C4">
        <w:rPr>
          <w:rFonts w:ascii="Consolas" w:hAnsi="Consolas" w:cs="Consolas"/>
          <w:color w:val="666600"/>
        </w:rPr>
        <w:t>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</w:t>
      </w:r>
      <w:r w:rsidRPr="008902C4">
        <w:rPr>
          <w:rFonts w:ascii="Consolas" w:hAnsi="Consolas" w:cs="Consolas"/>
          <w:color w:val="000088"/>
        </w:rPr>
        <w:t>return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-</w:t>
      </w:r>
      <w:r w:rsidRPr="008902C4">
        <w:rPr>
          <w:rFonts w:ascii="Consolas" w:hAnsi="Consolas" w:cs="Consolas"/>
          <w:color w:val="006666"/>
        </w:rPr>
        <w:t>1</w:t>
      </w:r>
      <w:r w:rsidRPr="008902C4">
        <w:rPr>
          <w:rFonts w:ascii="Consolas" w:hAnsi="Consolas" w:cs="Consolas"/>
          <w:color w:val="666600"/>
        </w:rPr>
        <w:t>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666600"/>
        </w:rPr>
        <w:t>}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000088"/>
        </w:rPr>
        <w:t>for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 xml:space="preserve">i </w:t>
      </w:r>
      <w:r w:rsidRPr="008902C4">
        <w:rPr>
          <w:rFonts w:ascii="Consolas" w:hAnsi="Consolas" w:cs="Consolas"/>
          <w:color w:val="666600"/>
        </w:rPr>
        <w:t>=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6666"/>
        </w:rPr>
        <w:t>0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i </w:t>
      </w:r>
      <w:r w:rsidRPr="008902C4">
        <w:rPr>
          <w:rFonts w:ascii="Consolas" w:hAnsi="Consolas" w:cs="Consolas"/>
          <w:color w:val="666600"/>
        </w:rPr>
        <w:t>&lt;</w:t>
      </w:r>
      <w:r w:rsidRPr="008902C4">
        <w:rPr>
          <w:rFonts w:ascii="Consolas" w:hAnsi="Consolas" w:cs="Consolas"/>
          <w:color w:val="000000"/>
        </w:rPr>
        <w:t xml:space="preserve"> N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i</w:t>
      </w:r>
      <w:r w:rsidRPr="008902C4">
        <w:rPr>
          <w:rFonts w:ascii="Consolas" w:hAnsi="Consolas" w:cs="Consolas"/>
          <w:color w:val="666600"/>
        </w:rPr>
        <w:t>++)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{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mas</w:t>
      </w:r>
      <w:r w:rsidRPr="008902C4">
        <w:rPr>
          <w:rFonts w:ascii="Consolas" w:hAnsi="Consolas" w:cs="Consolas"/>
          <w:color w:val="666600"/>
        </w:rPr>
        <w:t>[</w:t>
      </w:r>
      <w:r w:rsidRPr="008902C4">
        <w:rPr>
          <w:rFonts w:ascii="Consolas" w:hAnsi="Consolas" w:cs="Consolas"/>
          <w:color w:val="000000"/>
        </w:rPr>
        <w:t>i</w:t>
      </w:r>
      <w:r w:rsidRPr="008902C4">
        <w:rPr>
          <w:rFonts w:ascii="Consolas" w:hAnsi="Consolas" w:cs="Consolas"/>
          <w:color w:val="666600"/>
        </w:rPr>
        <w:t>]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=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88"/>
        </w:rPr>
        <w:t>int</w:t>
      </w:r>
      <w:r w:rsidRPr="008902C4">
        <w:rPr>
          <w:rFonts w:ascii="Consolas" w:hAnsi="Consolas" w:cs="Consolas"/>
          <w:color w:val="666600"/>
        </w:rPr>
        <w:t>*)</w:t>
      </w:r>
      <w:r w:rsidRPr="008902C4">
        <w:rPr>
          <w:rFonts w:ascii="Consolas" w:hAnsi="Consolas" w:cs="Consolas"/>
          <w:color w:val="000000"/>
        </w:rPr>
        <w:t>malloc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 xml:space="preserve">N </w:t>
      </w:r>
      <w:r w:rsidRPr="008902C4">
        <w:rPr>
          <w:rFonts w:ascii="Consolas" w:hAnsi="Consolas" w:cs="Consolas"/>
          <w:color w:val="666600"/>
        </w:rPr>
        <w:t>*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0088"/>
        </w:rPr>
        <w:t>sizeof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88"/>
        </w:rPr>
        <w:t>int</w:t>
      </w:r>
      <w:r w:rsidRPr="008902C4">
        <w:rPr>
          <w:rFonts w:ascii="Consolas" w:hAnsi="Consolas" w:cs="Consolas"/>
          <w:color w:val="666600"/>
        </w:rPr>
        <w:t>));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lastRenderedPageBreak/>
        <w:t xml:space="preserve">        </w:t>
      </w:r>
      <w:r w:rsidRPr="008902C4">
        <w:rPr>
          <w:rFonts w:ascii="Consolas" w:hAnsi="Consolas" w:cs="Consolas"/>
          <w:color w:val="000088"/>
        </w:rPr>
        <w:t>if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>mas</w:t>
      </w:r>
      <w:r w:rsidRPr="008902C4">
        <w:rPr>
          <w:rFonts w:ascii="Consolas" w:hAnsi="Consolas" w:cs="Consolas"/>
          <w:color w:val="666600"/>
        </w:rPr>
        <w:t>[</w:t>
      </w:r>
      <w:r w:rsidRPr="008902C4">
        <w:rPr>
          <w:rFonts w:ascii="Consolas" w:hAnsi="Consolas" w:cs="Consolas"/>
          <w:color w:val="000000"/>
        </w:rPr>
        <w:t>i</w:t>
      </w:r>
      <w:r w:rsidRPr="008902C4">
        <w:rPr>
          <w:rFonts w:ascii="Consolas" w:hAnsi="Consolas" w:cs="Consolas"/>
          <w:color w:val="666600"/>
        </w:rPr>
        <w:t>]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==</w:t>
      </w:r>
      <w:r w:rsidRPr="008902C4">
        <w:rPr>
          <w:rFonts w:ascii="Consolas" w:hAnsi="Consolas" w:cs="Consolas"/>
          <w:color w:val="000000"/>
        </w:rPr>
        <w:t xml:space="preserve"> NULL</w:t>
      </w:r>
      <w:r w:rsidRPr="008902C4">
        <w:rPr>
          <w:rFonts w:ascii="Consolas" w:hAnsi="Consolas" w:cs="Consolas"/>
          <w:color w:val="666600"/>
        </w:rPr>
        <w:t>)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{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    puts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8800"/>
        </w:rPr>
        <w:t>"Error! Memory not allocated."</w:t>
      </w:r>
      <w:r w:rsidRPr="008902C4">
        <w:rPr>
          <w:rFonts w:ascii="Consolas" w:hAnsi="Consolas" w:cs="Consolas"/>
          <w:color w:val="666600"/>
        </w:rPr>
        <w:t>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    </w:t>
      </w:r>
      <w:r w:rsidRPr="008902C4">
        <w:rPr>
          <w:rFonts w:ascii="Consolas" w:hAnsi="Consolas" w:cs="Consolas"/>
          <w:color w:val="000088"/>
        </w:rPr>
        <w:t>return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-</w:t>
      </w:r>
      <w:r w:rsidRPr="008902C4">
        <w:rPr>
          <w:rFonts w:ascii="Consolas" w:hAnsi="Consolas" w:cs="Consolas"/>
          <w:color w:val="006666"/>
        </w:rPr>
        <w:t>2</w:t>
      </w:r>
      <w:r w:rsidRPr="008902C4">
        <w:rPr>
          <w:rFonts w:ascii="Consolas" w:hAnsi="Consolas" w:cs="Consolas"/>
          <w:color w:val="666600"/>
        </w:rPr>
        <w:t>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</w:t>
      </w:r>
      <w:r w:rsidRPr="008902C4">
        <w:rPr>
          <w:rFonts w:ascii="Consolas" w:hAnsi="Consolas" w:cs="Consolas"/>
          <w:color w:val="666600"/>
        </w:rPr>
        <w:t>}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666600"/>
        </w:rPr>
        <w:t>}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> 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880000"/>
        </w:rPr>
        <w:t>// Ініціалізація генератора випадкових чисел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srand</w:t>
      </w:r>
      <w:r w:rsidRPr="008902C4">
        <w:rPr>
          <w:rFonts w:ascii="Consolas" w:hAnsi="Consolas" w:cs="Consolas"/>
          <w:color w:val="666600"/>
        </w:rPr>
        <w:t>((</w:t>
      </w:r>
      <w:r w:rsidRPr="008902C4">
        <w:rPr>
          <w:rFonts w:ascii="Consolas" w:hAnsi="Consolas" w:cs="Consolas"/>
          <w:color w:val="000088"/>
        </w:rPr>
        <w:t>unsigned</w:t>
      </w:r>
      <w:r w:rsidRPr="008902C4">
        <w:rPr>
          <w:rFonts w:ascii="Consolas" w:hAnsi="Consolas" w:cs="Consolas"/>
          <w:color w:val="666600"/>
        </w:rPr>
        <w:t>)</w:t>
      </w:r>
      <w:r w:rsidRPr="008902C4">
        <w:rPr>
          <w:rFonts w:ascii="Consolas" w:hAnsi="Consolas" w:cs="Consolas"/>
          <w:color w:val="000000"/>
        </w:rPr>
        <w:t>time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>NULL</w:t>
      </w:r>
      <w:r w:rsidRPr="008902C4">
        <w:rPr>
          <w:rFonts w:ascii="Consolas" w:hAnsi="Consolas" w:cs="Consolas"/>
          <w:color w:val="666600"/>
        </w:rPr>
        <w:t>));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> 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880000"/>
        </w:rPr>
        <w:t>// Заповнення масиву mas випадковими числами від -50 до 50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puts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8800"/>
        </w:rPr>
        <w:t>"\n\tMatrix mas:"</w:t>
      </w:r>
      <w:r w:rsidRPr="008902C4">
        <w:rPr>
          <w:rFonts w:ascii="Consolas" w:hAnsi="Consolas" w:cs="Consolas"/>
          <w:color w:val="666600"/>
        </w:rPr>
        <w:t>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000088"/>
        </w:rPr>
        <w:t>for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 xml:space="preserve">i </w:t>
      </w:r>
      <w:r w:rsidRPr="008902C4">
        <w:rPr>
          <w:rFonts w:ascii="Consolas" w:hAnsi="Consolas" w:cs="Consolas"/>
          <w:color w:val="666600"/>
        </w:rPr>
        <w:t>=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6666"/>
        </w:rPr>
        <w:t>0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i </w:t>
      </w:r>
      <w:r w:rsidRPr="008902C4">
        <w:rPr>
          <w:rFonts w:ascii="Consolas" w:hAnsi="Consolas" w:cs="Consolas"/>
          <w:color w:val="666600"/>
        </w:rPr>
        <w:t>&lt;</w:t>
      </w:r>
      <w:r w:rsidRPr="008902C4">
        <w:rPr>
          <w:rFonts w:ascii="Consolas" w:hAnsi="Consolas" w:cs="Consolas"/>
          <w:color w:val="000000"/>
        </w:rPr>
        <w:t xml:space="preserve"> N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i</w:t>
      </w:r>
      <w:r w:rsidRPr="008902C4">
        <w:rPr>
          <w:rFonts w:ascii="Consolas" w:hAnsi="Consolas" w:cs="Consolas"/>
          <w:color w:val="666600"/>
        </w:rPr>
        <w:t>++)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{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</w:t>
      </w:r>
      <w:r w:rsidRPr="008902C4">
        <w:rPr>
          <w:rFonts w:ascii="Consolas" w:hAnsi="Consolas" w:cs="Consolas"/>
          <w:color w:val="000088"/>
        </w:rPr>
        <w:t>for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 xml:space="preserve">j </w:t>
      </w:r>
      <w:r w:rsidRPr="008902C4">
        <w:rPr>
          <w:rFonts w:ascii="Consolas" w:hAnsi="Consolas" w:cs="Consolas"/>
          <w:color w:val="666600"/>
        </w:rPr>
        <w:t>=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6666"/>
        </w:rPr>
        <w:t>0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j </w:t>
      </w:r>
      <w:r w:rsidRPr="008902C4">
        <w:rPr>
          <w:rFonts w:ascii="Consolas" w:hAnsi="Consolas" w:cs="Consolas"/>
          <w:color w:val="666600"/>
        </w:rPr>
        <w:t>&lt;</w:t>
      </w:r>
      <w:r w:rsidRPr="008902C4">
        <w:rPr>
          <w:rFonts w:ascii="Consolas" w:hAnsi="Consolas" w:cs="Consolas"/>
          <w:color w:val="000000"/>
        </w:rPr>
        <w:t xml:space="preserve"> N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j</w:t>
      </w:r>
      <w:r w:rsidRPr="008902C4">
        <w:rPr>
          <w:rFonts w:ascii="Consolas" w:hAnsi="Consolas" w:cs="Consolas"/>
          <w:color w:val="666600"/>
        </w:rPr>
        <w:t>++)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{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    mas</w:t>
      </w:r>
      <w:r w:rsidRPr="008902C4">
        <w:rPr>
          <w:rFonts w:ascii="Consolas" w:hAnsi="Consolas" w:cs="Consolas"/>
          <w:color w:val="666600"/>
        </w:rPr>
        <w:t>[</w:t>
      </w:r>
      <w:r w:rsidRPr="008902C4">
        <w:rPr>
          <w:rFonts w:ascii="Consolas" w:hAnsi="Consolas" w:cs="Consolas"/>
          <w:color w:val="000000"/>
        </w:rPr>
        <w:t>i</w:t>
      </w:r>
      <w:r w:rsidRPr="008902C4">
        <w:rPr>
          <w:rFonts w:ascii="Consolas" w:hAnsi="Consolas" w:cs="Consolas"/>
          <w:color w:val="666600"/>
        </w:rPr>
        <w:t>][</w:t>
      </w:r>
      <w:r w:rsidRPr="008902C4">
        <w:rPr>
          <w:rFonts w:ascii="Consolas" w:hAnsi="Consolas" w:cs="Consolas"/>
          <w:color w:val="000000"/>
        </w:rPr>
        <w:t>j</w:t>
      </w:r>
      <w:r w:rsidRPr="008902C4">
        <w:rPr>
          <w:rFonts w:ascii="Consolas" w:hAnsi="Consolas" w:cs="Consolas"/>
          <w:color w:val="666600"/>
        </w:rPr>
        <w:t>]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=</w:t>
      </w:r>
      <w:r w:rsidRPr="008902C4">
        <w:rPr>
          <w:rFonts w:ascii="Consolas" w:hAnsi="Consolas" w:cs="Consolas"/>
          <w:color w:val="000000"/>
        </w:rPr>
        <w:t xml:space="preserve"> rand</w:t>
      </w:r>
      <w:r w:rsidRPr="008902C4">
        <w:rPr>
          <w:rFonts w:ascii="Consolas" w:hAnsi="Consolas" w:cs="Consolas"/>
          <w:color w:val="666600"/>
        </w:rPr>
        <w:t>()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%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6666"/>
        </w:rPr>
        <w:t>101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-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6666"/>
        </w:rPr>
        <w:t>50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880000"/>
        </w:rPr>
        <w:t>// випадкове число від -50 до 50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    printf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8800"/>
        </w:rPr>
        <w:t>"%8d"</w:t>
      </w:r>
      <w:r w:rsidRPr="008902C4">
        <w:rPr>
          <w:rFonts w:ascii="Consolas" w:hAnsi="Consolas" w:cs="Consolas"/>
          <w:color w:val="666600"/>
        </w:rPr>
        <w:t>,</w:t>
      </w:r>
      <w:r w:rsidRPr="008902C4">
        <w:rPr>
          <w:rFonts w:ascii="Consolas" w:hAnsi="Consolas" w:cs="Consolas"/>
          <w:color w:val="000000"/>
        </w:rPr>
        <w:t xml:space="preserve"> mas</w:t>
      </w:r>
      <w:r w:rsidRPr="008902C4">
        <w:rPr>
          <w:rFonts w:ascii="Consolas" w:hAnsi="Consolas" w:cs="Consolas"/>
          <w:color w:val="666600"/>
        </w:rPr>
        <w:t>[</w:t>
      </w:r>
      <w:r w:rsidRPr="008902C4">
        <w:rPr>
          <w:rFonts w:ascii="Consolas" w:hAnsi="Consolas" w:cs="Consolas"/>
          <w:color w:val="000000"/>
        </w:rPr>
        <w:t>i</w:t>
      </w:r>
      <w:r w:rsidRPr="008902C4">
        <w:rPr>
          <w:rFonts w:ascii="Consolas" w:hAnsi="Consolas" w:cs="Consolas"/>
          <w:color w:val="666600"/>
        </w:rPr>
        <w:t>][</w:t>
      </w:r>
      <w:r w:rsidRPr="008902C4">
        <w:rPr>
          <w:rFonts w:ascii="Consolas" w:hAnsi="Consolas" w:cs="Consolas"/>
          <w:color w:val="000000"/>
        </w:rPr>
        <w:t>j</w:t>
      </w:r>
      <w:r w:rsidRPr="008902C4">
        <w:rPr>
          <w:rFonts w:ascii="Consolas" w:hAnsi="Consolas" w:cs="Consolas"/>
          <w:color w:val="666600"/>
        </w:rPr>
        <w:t>]);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</w:t>
      </w:r>
      <w:r w:rsidRPr="008902C4">
        <w:rPr>
          <w:rFonts w:ascii="Consolas" w:hAnsi="Consolas" w:cs="Consolas"/>
          <w:color w:val="666600"/>
        </w:rPr>
        <w:t>}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printf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8800"/>
        </w:rPr>
        <w:t>"\n"</w:t>
      </w:r>
      <w:r w:rsidRPr="008902C4">
        <w:rPr>
          <w:rFonts w:ascii="Consolas" w:hAnsi="Consolas" w:cs="Consolas"/>
          <w:color w:val="666600"/>
        </w:rPr>
        <w:t>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666600"/>
        </w:rPr>
        <w:t>}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> 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880000"/>
        </w:rPr>
        <w:t>// Виділення пам'яті для третьої матриці maxMat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000088"/>
        </w:rPr>
        <w:t>int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**</w:t>
      </w:r>
      <w:r w:rsidRPr="008902C4">
        <w:rPr>
          <w:rFonts w:ascii="Consolas" w:hAnsi="Consolas" w:cs="Consolas"/>
          <w:color w:val="000000"/>
        </w:rPr>
        <w:t xml:space="preserve">maxMat </w:t>
      </w:r>
      <w:r w:rsidRPr="008902C4">
        <w:rPr>
          <w:rFonts w:ascii="Consolas" w:hAnsi="Consolas" w:cs="Consolas"/>
          <w:color w:val="666600"/>
        </w:rPr>
        <w:t>=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88"/>
        </w:rPr>
        <w:t>int</w:t>
      </w:r>
      <w:r w:rsidRPr="008902C4">
        <w:rPr>
          <w:rFonts w:ascii="Consolas" w:hAnsi="Consolas" w:cs="Consolas"/>
          <w:color w:val="666600"/>
        </w:rPr>
        <w:t>**)</w:t>
      </w:r>
      <w:r w:rsidRPr="008902C4">
        <w:rPr>
          <w:rFonts w:ascii="Consolas" w:hAnsi="Consolas" w:cs="Consolas"/>
          <w:color w:val="000000"/>
        </w:rPr>
        <w:t>malloc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 xml:space="preserve">N </w:t>
      </w:r>
      <w:r w:rsidRPr="008902C4">
        <w:rPr>
          <w:rFonts w:ascii="Consolas" w:hAnsi="Consolas" w:cs="Consolas"/>
          <w:color w:val="666600"/>
        </w:rPr>
        <w:t>*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0088"/>
        </w:rPr>
        <w:t>sizeof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88"/>
        </w:rPr>
        <w:t>int</w:t>
      </w:r>
      <w:r w:rsidRPr="008902C4">
        <w:rPr>
          <w:rFonts w:ascii="Consolas" w:hAnsi="Consolas" w:cs="Consolas"/>
          <w:color w:val="666600"/>
        </w:rPr>
        <w:t>*));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000088"/>
        </w:rPr>
        <w:t>if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 xml:space="preserve">maxMat </w:t>
      </w:r>
      <w:r w:rsidRPr="008902C4">
        <w:rPr>
          <w:rFonts w:ascii="Consolas" w:hAnsi="Consolas" w:cs="Consolas"/>
          <w:color w:val="666600"/>
        </w:rPr>
        <w:t>==</w:t>
      </w:r>
      <w:r w:rsidRPr="008902C4">
        <w:rPr>
          <w:rFonts w:ascii="Consolas" w:hAnsi="Consolas" w:cs="Consolas"/>
          <w:color w:val="000000"/>
        </w:rPr>
        <w:t xml:space="preserve"> NULL</w:t>
      </w:r>
      <w:r w:rsidRPr="008902C4">
        <w:rPr>
          <w:rFonts w:ascii="Consolas" w:hAnsi="Consolas" w:cs="Consolas"/>
          <w:color w:val="666600"/>
        </w:rPr>
        <w:t>)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{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puts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8800"/>
        </w:rPr>
        <w:t>"Error! Memory not allocated."</w:t>
      </w:r>
      <w:r w:rsidRPr="008902C4">
        <w:rPr>
          <w:rFonts w:ascii="Consolas" w:hAnsi="Consolas" w:cs="Consolas"/>
          <w:color w:val="666600"/>
        </w:rPr>
        <w:t>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</w:t>
      </w:r>
      <w:r w:rsidRPr="008902C4">
        <w:rPr>
          <w:rFonts w:ascii="Consolas" w:hAnsi="Consolas" w:cs="Consolas"/>
          <w:color w:val="000088"/>
        </w:rPr>
        <w:t>return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-</w:t>
      </w:r>
      <w:r w:rsidRPr="008902C4">
        <w:rPr>
          <w:rFonts w:ascii="Consolas" w:hAnsi="Consolas" w:cs="Consolas"/>
          <w:color w:val="006666"/>
        </w:rPr>
        <w:t>1</w:t>
      </w:r>
      <w:r w:rsidRPr="008902C4">
        <w:rPr>
          <w:rFonts w:ascii="Consolas" w:hAnsi="Consolas" w:cs="Consolas"/>
          <w:color w:val="666600"/>
        </w:rPr>
        <w:t>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666600"/>
        </w:rPr>
        <w:t>}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000088"/>
        </w:rPr>
        <w:t>for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 xml:space="preserve">i </w:t>
      </w:r>
      <w:r w:rsidRPr="008902C4">
        <w:rPr>
          <w:rFonts w:ascii="Consolas" w:hAnsi="Consolas" w:cs="Consolas"/>
          <w:color w:val="666600"/>
        </w:rPr>
        <w:t>=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6666"/>
        </w:rPr>
        <w:t>0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i </w:t>
      </w:r>
      <w:r w:rsidRPr="008902C4">
        <w:rPr>
          <w:rFonts w:ascii="Consolas" w:hAnsi="Consolas" w:cs="Consolas"/>
          <w:color w:val="666600"/>
        </w:rPr>
        <w:t>&lt;</w:t>
      </w:r>
      <w:r w:rsidRPr="008902C4">
        <w:rPr>
          <w:rFonts w:ascii="Consolas" w:hAnsi="Consolas" w:cs="Consolas"/>
          <w:color w:val="000000"/>
        </w:rPr>
        <w:t xml:space="preserve"> N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i</w:t>
      </w:r>
      <w:r w:rsidRPr="008902C4">
        <w:rPr>
          <w:rFonts w:ascii="Consolas" w:hAnsi="Consolas" w:cs="Consolas"/>
          <w:color w:val="666600"/>
        </w:rPr>
        <w:t>++)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{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maxMat</w:t>
      </w:r>
      <w:r w:rsidRPr="008902C4">
        <w:rPr>
          <w:rFonts w:ascii="Consolas" w:hAnsi="Consolas" w:cs="Consolas"/>
          <w:color w:val="666600"/>
        </w:rPr>
        <w:t>[</w:t>
      </w:r>
      <w:r w:rsidRPr="008902C4">
        <w:rPr>
          <w:rFonts w:ascii="Consolas" w:hAnsi="Consolas" w:cs="Consolas"/>
          <w:color w:val="000000"/>
        </w:rPr>
        <w:t>i</w:t>
      </w:r>
      <w:r w:rsidRPr="008902C4">
        <w:rPr>
          <w:rFonts w:ascii="Consolas" w:hAnsi="Consolas" w:cs="Consolas"/>
          <w:color w:val="666600"/>
        </w:rPr>
        <w:t>]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=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88"/>
        </w:rPr>
        <w:t>int</w:t>
      </w:r>
      <w:r w:rsidRPr="008902C4">
        <w:rPr>
          <w:rFonts w:ascii="Consolas" w:hAnsi="Consolas" w:cs="Consolas"/>
          <w:color w:val="666600"/>
        </w:rPr>
        <w:t>*)</w:t>
      </w:r>
      <w:r w:rsidRPr="008902C4">
        <w:rPr>
          <w:rFonts w:ascii="Consolas" w:hAnsi="Consolas" w:cs="Consolas"/>
          <w:color w:val="000000"/>
        </w:rPr>
        <w:t>malloc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 xml:space="preserve">N </w:t>
      </w:r>
      <w:r w:rsidRPr="008902C4">
        <w:rPr>
          <w:rFonts w:ascii="Consolas" w:hAnsi="Consolas" w:cs="Consolas"/>
          <w:color w:val="666600"/>
        </w:rPr>
        <w:t>*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0088"/>
        </w:rPr>
        <w:t>sizeof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88"/>
        </w:rPr>
        <w:t>int</w:t>
      </w:r>
      <w:r w:rsidRPr="008902C4">
        <w:rPr>
          <w:rFonts w:ascii="Consolas" w:hAnsi="Consolas" w:cs="Consolas"/>
          <w:color w:val="666600"/>
        </w:rPr>
        <w:t>));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</w:t>
      </w:r>
      <w:r w:rsidRPr="008902C4">
        <w:rPr>
          <w:rFonts w:ascii="Consolas" w:hAnsi="Consolas" w:cs="Consolas"/>
          <w:color w:val="000088"/>
        </w:rPr>
        <w:t>if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>maxMat</w:t>
      </w:r>
      <w:r w:rsidRPr="008902C4">
        <w:rPr>
          <w:rFonts w:ascii="Consolas" w:hAnsi="Consolas" w:cs="Consolas"/>
          <w:color w:val="666600"/>
        </w:rPr>
        <w:t>[</w:t>
      </w:r>
      <w:r w:rsidRPr="008902C4">
        <w:rPr>
          <w:rFonts w:ascii="Consolas" w:hAnsi="Consolas" w:cs="Consolas"/>
          <w:color w:val="000000"/>
        </w:rPr>
        <w:t>i</w:t>
      </w:r>
      <w:r w:rsidRPr="008902C4">
        <w:rPr>
          <w:rFonts w:ascii="Consolas" w:hAnsi="Consolas" w:cs="Consolas"/>
          <w:color w:val="666600"/>
        </w:rPr>
        <w:t>]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==</w:t>
      </w:r>
      <w:r w:rsidRPr="008902C4">
        <w:rPr>
          <w:rFonts w:ascii="Consolas" w:hAnsi="Consolas" w:cs="Consolas"/>
          <w:color w:val="000000"/>
        </w:rPr>
        <w:t xml:space="preserve"> NULL</w:t>
      </w:r>
      <w:r w:rsidRPr="008902C4">
        <w:rPr>
          <w:rFonts w:ascii="Consolas" w:hAnsi="Consolas" w:cs="Consolas"/>
          <w:color w:val="666600"/>
        </w:rPr>
        <w:t>)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{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    puts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8800"/>
        </w:rPr>
        <w:t>"Error! Memory not allocated."</w:t>
      </w:r>
      <w:r w:rsidRPr="008902C4">
        <w:rPr>
          <w:rFonts w:ascii="Consolas" w:hAnsi="Consolas" w:cs="Consolas"/>
          <w:color w:val="666600"/>
        </w:rPr>
        <w:t>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    </w:t>
      </w:r>
      <w:r w:rsidRPr="008902C4">
        <w:rPr>
          <w:rFonts w:ascii="Consolas" w:hAnsi="Consolas" w:cs="Consolas"/>
          <w:color w:val="000088"/>
        </w:rPr>
        <w:t>return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-</w:t>
      </w:r>
      <w:r w:rsidRPr="008902C4">
        <w:rPr>
          <w:rFonts w:ascii="Consolas" w:hAnsi="Consolas" w:cs="Consolas"/>
          <w:color w:val="006666"/>
        </w:rPr>
        <w:t>2</w:t>
      </w:r>
      <w:r w:rsidRPr="008902C4">
        <w:rPr>
          <w:rFonts w:ascii="Consolas" w:hAnsi="Consolas" w:cs="Consolas"/>
          <w:color w:val="666600"/>
        </w:rPr>
        <w:t>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</w:t>
      </w:r>
      <w:r w:rsidRPr="008902C4">
        <w:rPr>
          <w:rFonts w:ascii="Consolas" w:hAnsi="Consolas" w:cs="Consolas"/>
          <w:color w:val="666600"/>
        </w:rPr>
        <w:t>}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666600"/>
        </w:rPr>
        <w:t>}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> 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880000"/>
        </w:rPr>
        <w:t>// Порівняння елементів перших двох матриць і занесення найбільшого у maxMat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puts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8800"/>
        </w:rPr>
        <w:t>"\nNew matrix maxMat (largest values from matr and mas):"</w:t>
      </w:r>
      <w:r w:rsidRPr="008902C4">
        <w:rPr>
          <w:rFonts w:ascii="Consolas" w:hAnsi="Consolas" w:cs="Consolas"/>
          <w:color w:val="666600"/>
        </w:rPr>
        <w:t>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000088"/>
        </w:rPr>
        <w:t>for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 xml:space="preserve">i </w:t>
      </w:r>
      <w:r w:rsidRPr="008902C4">
        <w:rPr>
          <w:rFonts w:ascii="Consolas" w:hAnsi="Consolas" w:cs="Consolas"/>
          <w:color w:val="666600"/>
        </w:rPr>
        <w:t>=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6666"/>
        </w:rPr>
        <w:t>0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i </w:t>
      </w:r>
      <w:r w:rsidRPr="008902C4">
        <w:rPr>
          <w:rFonts w:ascii="Consolas" w:hAnsi="Consolas" w:cs="Consolas"/>
          <w:color w:val="666600"/>
        </w:rPr>
        <w:t>&lt;</w:t>
      </w:r>
      <w:r w:rsidRPr="008902C4">
        <w:rPr>
          <w:rFonts w:ascii="Consolas" w:hAnsi="Consolas" w:cs="Consolas"/>
          <w:color w:val="000000"/>
        </w:rPr>
        <w:t xml:space="preserve"> N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i</w:t>
      </w:r>
      <w:r w:rsidRPr="008902C4">
        <w:rPr>
          <w:rFonts w:ascii="Consolas" w:hAnsi="Consolas" w:cs="Consolas"/>
          <w:color w:val="666600"/>
        </w:rPr>
        <w:t>++)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{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</w:t>
      </w:r>
      <w:r w:rsidRPr="008902C4">
        <w:rPr>
          <w:rFonts w:ascii="Consolas" w:hAnsi="Consolas" w:cs="Consolas"/>
          <w:color w:val="000088"/>
        </w:rPr>
        <w:t>for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 xml:space="preserve">j </w:t>
      </w:r>
      <w:r w:rsidRPr="008902C4">
        <w:rPr>
          <w:rFonts w:ascii="Consolas" w:hAnsi="Consolas" w:cs="Consolas"/>
          <w:color w:val="666600"/>
        </w:rPr>
        <w:t>=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6666"/>
        </w:rPr>
        <w:t>0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j </w:t>
      </w:r>
      <w:r w:rsidRPr="008902C4">
        <w:rPr>
          <w:rFonts w:ascii="Consolas" w:hAnsi="Consolas" w:cs="Consolas"/>
          <w:color w:val="666600"/>
        </w:rPr>
        <w:t>&lt;</w:t>
      </w:r>
      <w:r w:rsidRPr="008902C4">
        <w:rPr>
          <w:rFonts w:ascii="Consolas" w:hAnsi="Consolas" w:cs="Consolas"/>
          <w:color w:val="000000"/>
        </w:rPr>
        <w:t xml:space="preserve"> N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j</w:t>
      </w:r>
      <w:r w:rsidRPr="008902C4">
        <w:rPr>
          <w:rFonts w:ascii="Consolas" w:hAnsi="Consolas" w:cs="Consolas"/>
          <w:color w:val="666600"/>
        </w:rPr>
        <w:t>++)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{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    </w:t>
      </w:r>
      <w:r w:rsidRPr="008902C4">
        <w:rPr>
          <w:rFonts w:ascii="Consolas" w:hAnsi="Consolas" w:cs="Consolas"/>
          <w:color w:val="000088"/>
        </w:rPr>
        <w:t>if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>matr</w:t>
      </w:r>
      <w:r w:rsidRPr="008902C4">
        <w:rPr>
          <w:rFonts w:ascii="Consolas" w:hAnsi="Consolas" w:cs="Consolas"/>
          <w:color w:val="666600"/>
        </w:rPr>
        <w:t>[</w:t>
      </w:r>
      <w:r w:rsidRPr="008902C4">
        <w:rPr>
          <w:rFonts w:ascii="Consolas" w:hAnsi="Consolas" w:cs="Consolas"/>
          <w:color w:val="000000"/>
        </w:rPr>
        <w:t>i</w:t>
      </w:r>
      <w:r w:rsidRPr="008902C4">
        <w:rPr>
          <w:rFonts w:ascii="Consolas" w:hAnsi="Consolas" w:cs="Consolas"/>
          <w:color w:val="666600"/>
        </w:rPr>
        <w:t>][</w:t>
      </w:r>
      <w:r w:rsidRPr="008902C4">
        <w:rPr>
          <w:rFonts w:ascii="Consolas" w:hAnsi="Consolas" w:cs="Consolas"/>
          <w:color w:val="000000"/>
        </w:rPr>
        <w:t>j</w:t>
      </w:r>
      <w:r w:rsidRPr="008902C4">
        <w:rPr>
          <w:rFonts w:ascii="Consolas" w:hAnsi="Consolas" w:cs="Consolas"/>
          <w:color w:val="666600"/>
        </w:rPr>
        <w:t>]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&gt;</w:t>
      </w:r>
      <w:r w:rsidRPr="008902C4">
        <w:rPr>
          <w:rFonts w:ascii="Consolas" w:hAnsi="Consolas" w:cs="Consolas"/>
          <w:color w:val="000000"/>
        </w:rPr>
        <w:t xml:space="preserve"> mas</w:t>
      </w:r>
      <w:r w:rsidRPr="008902C4">
        <w:rPr>
          <w:rFonts w:ascii="Consolas" w:hAnsi="Consolas" w:cs="Consolas"/>
          <w:color w:val="666600"/>
        </w:rPr>
        <w:t>[</w:t>
      </w:r>
      <w:r w:rsidRPr="008902C4">
        <w:rPr>
          <w:rFonts w:ascii="Consolas" w:hAnsi="Consolas" w:cs="Consolas"/>
          <w:color w:val="000000"/>
        </w:rPr>
        <w:t>i</w:t>
      </w:r>
      <w:r w:rsidRPr="008902C4">
        <w:rPr>
          <w:rFonts w:ascii="Consolas" w:hAnsi="Consolas" w:cs="Consolas"/>
          <w:color w:val="666600"/>
        </w:rPr>
        <w:t>][</w:t>
      </w:r>
      <w:r w:rsidRPr="008902C4">
        <w:rPr>
          <w:rFonts w:ascii="Consolas" w:hAnsi="Consolas" w:cs="Consolas"/>
          <w:color w:val="000000"/>
        </w:rPr>
        <w:t>j</w:t>
      </w:r>
      <w:r w:rsidRPr="008902C4">
        <w:rPr>
          <w:rFonts w:ascii="Consolas" w:hAnsi="Consolas" w:cs="Consolas"/>
          <w:color w:val="666600"/>
        </w:rPr>
        <w:t>])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{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        maxMat</w:t>
      </w:r>
      <w:r w:rsidRPr="008902C4">
        <w:rPr>
          <w:rFonts w:ascii="Consolas" w:hAnsi="Consolas" w:cs="Consolas"/>
          <w:color w:val="666600"/>
        </w:rPr>
        <w:t>[</w:t>
      </w:r>
      <w:r w:rsidRPr="008902C4">
        <w:rPr>
          <w:rFonts w:ascii="Consolas" w:hAnsi="Consolas" w:cs="Consolas"/>
          <w:color w:val="000000"/>
        </w:rPr>
        <w:t>i</w:t>
      </w:r>
      <w:r w:rsidRPr="008902C4">
        <w:rPr>
          <w:rFonts w:ascii="Consolas" w:hAnsi="Consolas" w:cs="Consolas"/>
          <w:color w:val="666600"/>
        </w:rPr>
        <w:t>][</w:t>
      </w:r>
      <w:r w:rsidRPr="008902C4">
        <w:rPr>
          <w:rFonts w:ascii="Consolas" w:hAnsi="Consolas" w:cs="Consolas"/>
          <w:color w:val="000000"/>
        </w:rPr>
        <w:t>j</w:t>
      </w:r>
      <w:r w:rsidRPr="008902C4">
        <w:rPr>
          <w:rFonts w:ascii="Consolas" w:hAnsi="Consolas" w:cs="Consolas"/>
          <w:color w:val="666600"/>
        </w:rPr>
        <w:t>]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=</w:t>
      </w:r>
      <w:r w:rsidRPr="008902C4">
        <w:rPr>
          <w:rFonts w:ascii="Consolas" w:hAnsi="Consolas" w:cs="Consolas"/>
          <w:color w:val="000000"/>
        </w:rPr>
        <w:t xml:space="preserve"> matr</w:t>
      </w:r>
      <w:r w:rsidRPr="008902C4">
        <w:rPr>
          <w:rFonts w:ascii="Consolas" w:hAnsi="Consolas" w:cs="Consolas"/>
          <w:color w:val="666600"/>
        </w:rPr>
        <w:t>[</w:t>
      </w:r>
      <w:r w:rsidRPr="008902C4">
        <w:rPr>
          <w:rFonts w:ascii="Consolas" w:hAnsi="Consolas" w:cs="Consolas"/>
          <w:color w:val="000000"/>
        </w:rPr>
        <w:t>i</w:t>
      </w:r>
      <w:r w:rsidRPr="008902C4">
        <w:rPr>
          <w:rFonts w:ascii="Consolas" w:hAnsi="Consolas" w:cs="Consolas"/>
          <w:color w:val="666600"/>
        </w:rPr>
        <w:t>][</w:t>
      </w:r>
      <w:r w:rsidRPr="008902C4">
        <w:rPr>
          <w:rFonts w:ascii="Consolas" w:hAnsi="Consolas" w:cs="Consolas"/>
          <w:color w:val="000000"/>
        </w:rPr>
        <w:t>j</w:t>
      </w:r>
      <w:r w:rsidRPr="008902C4">
        <w:rPr>
          <w:rFonts w:ascii="Consolas" w:hAnsi="Consolas" w:cs="Consolas"/>
          <w:color w:val="666600"/>
        </w:rPr>
        <w:t>];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    </w:t>
      </w:r>
      <w:r w:rsidRPr="008902C4">
        <w:rPr>
          <w:rFonts w:ascii="Consolas" w:hAnsi="Consolas" w:cs="Consolas"/>
          <w:color w:val="666600"/>
        </w:rPr>
        <w:t>}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0088"/>
        </w:rPr>
        <w:t>else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{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        maxMat</w:t>
      </w:r>
      <w:r w:rsidRPr="008902C4">
        <w:rPr>
          <w:rFonts w:ascii="Consolas" w:hAnsi="Consolas" w:cs="Consolas"/>
          <w:color w:val="666600"/>
        </w:rPr>
        <w:t>[</w:t>
      </w:r>
      <w:r w:rsidRPr="008902C4">
        <w:rPr>
          <w:rFonts w:ascii="Consolas" w:hAnsi="Consolas" w:cs="Consolas"/>
          <w:color w:val="000000"/>
        </w:rPr>
        <w:t>i</w:t>
      </w:r>
      <w:r w:rsidRPr="008902C4">
        <w:rPr>
          <w:rFonts w:ascii="Consolas" w:hAnsi="Consolas" w:cs="Consolas"/>
          <w:color w:val="666600"/>
        </w:rPr>
        <w:t>][</w:t>
      </w:r>
      <w:r w:rsidRPr="008902C4">
        <w:rPr>
          <w:rFonts w:ascii="Consolas" w:hAnsi="Consolas" w:cs="Consolas"/>
          <w:color w:val="000000"/>
        </w:rPr>
        <w:t>j</w:t>
      </w:r>
      <w:r w:rsidRPr="008902C4">
        <w:rPr>
          <w:rFonts w:ascii="Consolas" w:hAnsi="Consolas" w:cs="Consolas"/>
          <w:color w:val="666600"/>
        </w:rPr>
        <w:t>]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=</w:t>
      </w:r>
      <w:r w:rsidRPr="008902C4">
        <w:rPr>
          <w:rFonts w:ascii="Consolas" w:hAnsi="Consolas" w:cs="Consolas"/>
          <w:color w:val="000000"/>
        </w:rPr>
        <w:t xml:space="preserve"> mas</w:t>
      </w:r>
      <w:r w:rsidRPr="008902C4">
        <w:rPr>
          <w:rFonts w:ascii="Consolas" w:hAnsi="Consolas" w:cs="Consolas"/>
          <w:color w:val="666600"/>
        </w:rPr>
        <w:t>[</w:t>
      </w:r>
      <w:r w:rsidRPr="008902C4">
        <w:rPr>
          <w:rFonts w:ascii="Consolas" w:hAnsi="Consolas" w:cs="Consolas"/>
          <w:color w:val="000000"/>
        </w:rPr>
        <w:t>i</w:t>
      </w:r>
      <w:r w:rsidRPr="008902C4">
        <w:rPr>
          <w:rFonts w:ascii="Consolas" w:hAnsi="Consolas" w:cs="Consolas"/>
          <w:color w:val="666600"/>
        </w:rPr>
        <w:t>][</w:t>
      </w:r>
      <w:r w:rsidRPr="008902C4">
        <w:rPr>
          <w:rFonts w:ascii="Consolas" w:hAnsi="Consolas" w:cs="Consolas"/>
          <w:color w:val="000000"/>
        </w:rPr>
        <w:t>j</w:t>
      </w:r>
      <w:r w:rsidRPr="008902C4">
        <w:rPr>
          <w:rFonts w:ascii="Consolas" w:hAnsi="Consolas" w:cs="Consolas"/>
          <w:color w:val="666600"/>
        </w:rPr>
        <w:t>];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    </w:t>
      </w:r>
      <w:r w:rsidRPr="008902C4">
        <w:rPr>
          <w:rFonts w:ascii="Consolas" w:hAnsi="Consolas" w:cs="Consolas"/>
          <w:color w:val="666600"/>
        </w:rPr>
        <w:t>}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    printf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8800"/>
        </w:rPr>
        <w:t>"%8d"</w:t>
      </w:r>
      <w:r w:rsidRPr="008902C4">
        <w:rPr>
          <w:rFonts w:ascii="Consolas" w:hAnsi="Consolas" w:cs="Consolas"/>
          <w:color w:val="666600"/>
        </w:rPr>
        <w:t>,</w:t>
      </w:r>
      <w:r w:rsidRPr="008902C4">
        <w:rPr>
          <w:rFonts w:ascii="Consolas" w:hAnsi="Consolas" w:cs="Consolas"/>
          <w:color w:val="000000"/>
        </w:rPr>
        <w:t xml:space="preserve"> maxMat</w:t>
      </w:r>
      <w:r w:rsidRPr="008902C4">
        <w:rPr>
          <w:rFonts w:ascii="Consolas" w:hAnsi="Consolas" w:cs="Consolas"/>
          <w:color w:val="666600"/>
        </w:rPr>
        <w:t>[</w:t>
      </w:r>
      <w:r w:rsidRPr="008902C4">
        <w:rPr>
          <w:rFonts w:ascii="Consolas" w:hAnsi="Consolas" w:cs="Consolas"/>
          <w:color w:val="000000"/>
        </w:rPr>
        <w:t>i</w:t>
      </w:r>
      <w:r w:rsidRPr="008902C4">
        <w:rPr>
          <w:rFonts w:ascii="Consolas" w:hAnsi="Consolas" w:cs="Consolas"/>
          <w:color w:val="666600"/>
        </w:rPr>
        <w:t>][</w:t>
      </w:r>
      <w:r w:rsidRPr="008902C4">
        <w:rPr>
          <w:rFonts w:ascii="Consolas" w:hAnsi="Consolas" w:cs="Consolas"/>
          <w:color w:val="000000"/>
        </w:rPr>
        <w:t>j</w:t>
      </w:r>
      <w:r w:rsidRPr="008902C4">
        <w:rPr>
          <w:rFonts w:ascii="Consolas" w:hAnsi="Consolas" w:cs="Consolas"/>
          <w:color w:val="666600"/>
        </w:rPr>
        <w:t>]);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</w:t>
      </w:r>
      <w:r w:rsidRPr="008902C4">
        <w:rPr>
          <w:rFonts w:ascii="Consolas" w:hAnsi="Consolas" w:cs="Consolas"/>
          <w:color w:val="666600"/>
        </w:rPr>
        <w:t>}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printf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8800"/>
        </w:rPr>
        <w:t>"\n"</w:t>
      </w:r>
      <w:r w:rsidRPr="008902C4">
        <w:rPr>
          <w:rFonts w:ascii="Consolas" w:hAnsi="Consolas" w:cs="Consolas"/>
          <w:color w:val="666600"/>
        </w:rPr>
        <w:t>);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666600"/>
        </w:rPr>
        <w:t>}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> 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880000"/>
        </w:rPr>
        <w:t>// Звільнення пам'яті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000088"/>
        </w:rPr>
        <w:t>for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 xml:space="preserve">i </w:t>
      </w:r>
      <w:r w:rsidRPr="008902C4">
        <w:rPr>
          <w:rFonts w:ascii="Consolas" w:hAnsi="Consolas" w:cs="Consolas"/>
          <w:color w:val="666600"/>
        </w:rPr>
        <w:t>=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6666"/>
        </w:rPr>
        <w:t>0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i </w:t>
      </w:r>
      <w:r w:rsidRPr="008902C4">
        <w:rPr>
          <w:rFonts w:ascii="Consolas" w:hAnsi="Consolas" w:cs="Consolas"/>
          <w:color w:val="666600"/>
        </w:rPr>
        <w:t>&lt;</w:t>
      </w:r>
      <w:r w:rsidRPr="008902C4">
        <w:rPr>
          <w:rFonts w:ascii="Consolas" w:hAnsi="Consolas" w:cs="Consolas"/>
          <w:color w:val="000000"/>
        </w:rPr>
        <w:t xml:space="preserve"> N</w:t>
      </w:r>
      <w:r w:rsidRPr="008902C4">
        <w:rPr>
          <w:rFonts w:ascii="Consolas" w:hAnsi="Consolas" w:cs="Consolas"/>
          <w:color w:val="666600"/>
        </w:rPr>
        <w:t>;</w:t>
      </w:r>
      <w:r w:rsidRPr="008902C4">
        <w:rPr>
          <w:rFonts w:ascii="Consolas" w:hAnsi="Consolas" w:cs="Consolas"/>
          <w:color w:val="000000"/>
        </w:rPr>
        <w:t xml:space="preserve"> i</w:t>
      </w:r>
      <w:r w:rsidRPr="008902C4">
        <w:rPr>
          <w:rFonts w:ascii="Consolas" w:hAnsi="Consolas" w:cs="Consolas"/>
          <w:color w:val="666600"/>
        </w:rPr>
        <w:t>++)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666600"/>
        </w:rPr>
        <w:t>{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lastRenderedPageBreak/>
        <w:t xml:space="preserve">        free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>matr</w:t>
      </w:r>
      <w:r w:rsidRPr="008902C4">
        <w:rPr>
          <w:rFonts w:ascii="Consolas" w:hAnsi="Consolas" w:cs="Consolas"/>
          <w:color w:val="666600"/>
        </w:rPr>
        <w:t>[</w:t>
      </w:r>
      <w:r w:rsidRPr="008902C4">
        <w:rPr>
          <w:rFonts w:ascii="Consolas" w:hAnsi="Consolas" w:cs="Consolas"/>
          <w:color w:val="000000"/>
        </w:rPr>
        <w:t>i</w:t>
      </w:r>
      <w:r w:rsidRPr="008902C4">
        <w:rPr>
          <w:rFonts w:ascii="Consolas" w:hAnsi="Consolas" w:cs="Consolas"/>
          <w:color w:val="666600"/>
        </w:rPr>
        <w:t>]);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880000"/>
        </w:rPr>
        <w:t>// звільнення пам'яті з-під рядків matr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free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>mas</w:t>
      </w:r>
      <w:r w:rsidRPr="008902C4">
        <w:rPr>
          <w:rFonts w:ascii="Consolas" w:hAnsi="Consolas" w:cs="Consolas"/>
          <w:color w:val="666600"/>
        </w:rPr>
        <w:t>[</w:t>
      </w:r>
      <w:r w:rsidRPr="008902C4">
        <w:rPr>
          <w:rFonts w:ascii="Consolas" w:hAnsi="Consolas" w:cs="Consolas"/>
          <w:color w:val="000000"/>
        </w:rPr>
        <w:t>i</w:t>
      </w:r>
      <w:r w:rsidRPr="008902C4">
        <w:rPr>
          <w:rFonts w:ascii="Consolas" w:hAnsi="Consolas" w:cs="Consolas"/>
          <w:color w:val="666600"/>
        </w:rPr>
        <w:t>]);</w:t>
      </w:r>
      <w:r w:rsidRPr="008902C4">
        <w:rPr>
          <w:rFonts w:ascii="Consolas" w:hAnsi="Consolas" w:cs="Consolas"/>
          <w:color w:val="000000"/>
        </w:rPr>
        <w:t xml:space="preserve">  </w:t>
      </w:r>
      <w:r w:rsidRPr="008902C4">
        <w:rPr>
          <w:rFonts w:ascii="Consolas" w:hAnsi="Consolas" w:cs="Consolas"/>
          <w:color w:val="880000"/>
        </w:rPr>
        <w:t>// звільнення пам'яті з-під рядків mas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    free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>maxMat</w:t>
      </w:r>
      <w:r w:rsidRPr="008902C4">
        <w:rPr>
          <w:rFonts w:ascii="Consolas" w:hAnsi="Consolas" w:cs="Consolas"/>
          <w:color w:val="666600"/>
        </w:rPr>
        <w:t>[</w:t>
      </w:r>
      <w:r w:rsidRPr="008902C4">
        <w:rPr>
          <w:rFonts w:ascii="Consolas" w:hAnsi="Consolas" w:cs="Consolas"/>
          <w:color w:val="000000"/>
        </w:rPr>
        <w:t>i</w:t>
      </w:r>
      <w:r w:rsidRPr="008902C4">
        <w:rPr>
          <w:rFonts w:ascii="Consolas" w:hAnsi="Consolas" w:cs="Consolas"/>
          <w:color w:val="666600"/>
        </w:rPr>
        <w:t>]);</w:t>
      </w:r>
      <w:r w:rsidRPr="008902C4">
        <w:rPr>
          <w:rFonts w:ascii="Consolas" w:hAnsi="Consolas" w:cs="Consolas"/>
          <w:color w:val="000000"/>
        </w:rPr>
        <w:t xml:space="preserve">  </w:t>
      </w:r>
      <w:r w:rsidRPr="008902C4">
        <w:rPr>
          <w:rFonts w:ascii="Consolas" w:hAnsi="Consolas" w:cs="Consolas"/>
          <w:color w:val="880000"/>
        </w:rPr>
        <w:t>// звільнення пам'яті з-під рядків maxMat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666600"/>
        </w:rPr>
        <w:t>}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free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>matr</w:t>
      </w:r>
      <w:r w:rsidRPr="008902C4">
        <w:rPr>
          <w:rFonts w:ascii="Consolas" w:hAnsi="Consolas" w:cs="Consolas"/>
          <w:color w:val="666600"/>
        </w:rPr>
        <w:t>);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880000"/>
        </w:rPr>
        <w:t>// звільнення пам'яті з-під масиву покажчиків matr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free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>mas</w:t>
      </w:r>
      <w:r w:rsidRPr="008902C4">
        <w:rPr>
          <w:rFonts w:ascii="Consolas" w:hAnsi="Consolas" w:cs="Consolas"/>
          <w:color w:val="666600"/>
        </w:rPr>
        <w:t>);</w:t>
      </w:r>
      <w:r w:rsidRPr="008902C4">
        <w:rPr>
          <w:rFonts w:ascii="Consolas" w:hAnsi="Consolas" w:cs="Consolas"/>
          <w:color w:val="000000"/>
        </w:rPr>
        <w:t xml:space="preserve">  </w:t>
      </w:r>
      <w:r w:rsidRPr="008902C4">
        <w:rPr>
          <w:rFonts w:ascii="Consolas" w:hAnsi="Consolas" w:cs="Consolas"/>
          <w:color w:val="880000"/>
        </w:rPr>
        <w:t>// звільнення пам'яті з-під масиву покажчиків mas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free</w:t>
      </w:r>
      <w:r w:rsidRPr="008902C4">
        <w:rPr>
          <w:rFonts w:ascii="Consolas" w:hAnsi="Consolas" w:cs="Consolas"/>
          <w:color w:val="666600"/>
        </w:rPr>
        <w:t>(</w:t>
      </w:r>
      <w:r w:rsidRPr="008902C4">
        <w:rPr>
          <w:rFonts w:ascii="Consolas" w:hAnsi="Consolas" w:cs="Consolas"/>
          <w:color w:val="000000"/>
        </w:rPr>
        <w:t>maxMat</w:t>
      </w:r>
      <w:r w:rsidRPr="008902C4">
        <w:rPr>
          <w:rFonts w:ascii="Consolas" w:hAnsi="Consolas" w:cs="Consolas"/>
          <w:color w:val="666600"/>
        </w:rPr>
        <w:t>);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880000"/>
        </w:rPr>
        <w:t>// звільнення пам'яті з-під масиву покажчиків maxMat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> 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 xml:space="preserve">    </w:t>
      </w:r>
      <w:r w:rsidRPr="008902C4">
        <w:rPr>
          <w:rFonts w:ascii="Consolas" w:hAnsi="Consolas" w:cs="Consolas"/>
          <w:color w:val="000088"/>
        </w:rPr>
        <w:t>return</w:t>
      </w:r>
      <w:r w:rsidRPr="008902C4">
        <w:rPr>
          <w:rFonts w:ascii="Consolas" w:hAnsi="Consolas" w:cs="Consolas"/>
          <w:color w:val="000000"/>
        </w:rPr>
        <w:t xml:space="preserve"> </w:t>
      </w:r>
      <w:r w:rsidRPr="008902C4">
        <w:rPr>
          <w:rFonts w:ascii="Consolas" w:hAnsi="Consolas" w:cs="Consolas"/>
          <w:color w:val="006666"/>
        </w:rPr>
        <w:t>0</w:t>
      </w:r>
      <w:r w:rsidRPr="008902C4">
        <w:rPr>
          <w:rFonts w:ascii="Consolas" w:hAnsi="Consolas" w:cs="Consolas"/>
          <w:color w:val="666600"/>
        </w:rPr>
        <w:t>;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666600"/>
        </w:rPr>
        <w:t>}</w:t>
      </w:r>
    </w:p>
    <w:p w:rsidR="008902C4" w:rsidRPr="008902C4" w:rsidRDefault="008902C4" w:rsidP="0089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29479271"/>
        <w:rPr>
          <w:rFonts w:ascii="Consolas" w:hAnsi="Consolas" w:cs="Consolas"/>
        </w:rPr>
      </w:pPr>
      <w:r w:rsidRPr="008902C4">
        <w:rPr>
          <w:rFonts w:ascii="Consolas" w:hAnsi="Consolas" w:cs="Consolas"/>
          <w:color w:val="000000"/>
        </w:rPr>
        <w:t> </w:t>
      </w:r>
    </w:p>
    <w:p w:rsidR="008902C4" w:rsidRDefault="00A5087C" w:rsidP="00A5087C">
      <w:pPr>
        <w:spacing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</w:pPr>
      <w:r w:rsidRPr="00A5087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/>
          <w14:ligatures w14:val="none"/>
        </w:rPr>
        <w:t>Приклад виконання:</w:t>
      </w: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Input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the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size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of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the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square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matrix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: 3</w:t>
      </w: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Input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the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elements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of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the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matrix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matr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:</w:t>
      </w: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1</w:t>
      </w: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2</w:t>
      </w: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3</w:t>
      </w: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4</w:t>
      </w: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5</w:t>
      </w: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6</w:t>
      </w: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7</w:t>
      </w: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8</w:t>
      </w: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9</w:t>
      </w: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       </w:t>
      </w: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Matrix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matr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:</w:t>
      </w: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      1       2       3</w:t>
      </w: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      4       5       6</w:t>
      </w: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      7       8       9</w:t>
      </w: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       </w:t>
      </w: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Matrix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mas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:</w:t>
      </w: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     43     -14      17</w:t>
      </w: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      0      34      17</w:t>
      </w: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     32      12     -17</w:t>
      </w: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New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matrix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maxMat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(</w:t>
      </w: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largest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values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from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matr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and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</w:t>
      </w:r>
      <w:proofErr w:type="spellStart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mas</w:t>
      </w:r>
      <w:proofErr w:type="spellEnd"/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>):</w:t>
      </w: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     43       2      17</w:t>
      </w: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t xml:space="preserve">       4      34      17</w:t>
      </w:r>
    </w:p>
    <w:p w:rsidR="008902C4" w:rsidRPr="005652FF" w:rsidRDefault="008902C4" w:rsidP="008902C4">
      <w:pPr>
        <w:spacing w:line="360" w:lineRule="auto"/>
        <w:rPr>
          <w:rFonts w:ascii="Consolas" w:eastAsia="Times New Roman" w:hAnsi="Consolas" w:cs="Consolas"/>
          <w:kern w:val="0"/>
          <w:lang w:val="uk-UA"/>
          <w14:ligatures w14:val="none"/>
        </w:rPr>
      </w:pPr>
      <w:r w:rsidRPr="005652FF">
        <w:rPr>
          <w:rFonts w:ascii="Consolas" w:eastAsia="Times New Roman" w:hAnsi="Consolas" w:cs="Consolas"/>
          <w:kern w:val="0"/>
          <w:lang w:val="uk-UA"/>
          <w14:ligatures w14:val="none"/>
        </w:rPr>
        <w:lastRenderedPageBreak/>
        <w:t xml:space="preserve">      32      12       9</w:t>
      </w:r>
    </w:p>
    <w:p w:rsidR="005652FF" w:rsidRPr="00983956" w:rsidRDefault="00900B51" w:rsidP="00A5087C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900B5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Висновок:</w:t>
      </w:r>
      <w:r w:rsidRPr="00900B5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:rsidR="0032554B" w:rsidRPr="005652FF" w:rsidRDefault="005652FF" w:rsidP="005652FF">
      <w:pPr>
        <w:snapToGrid w:val="0"/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Під час виконання лабораторної роботи, я вдосконалив</w:t>
      </w:r>
      <w:r w:rsidRPr="005652FF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 xml:space="preserve"> навич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ки</w:t>
      </w:r>
      <w:r w:rsidRPr="005652FF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 xml:space="preserve"> роботи з різними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 xml:space="preserve"> </w:t>
      </w:r>
      <w:r w:rsidRPr="005652FF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масивами (двовимірними, покажчиків, динамічними) та покажчиками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 xml:space="preserve"> </w:t>
      </w:r>
      <w:r w:rsidRPr="005652FF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на масиви.</w:t>
      </w:r>
    </w:p>
    <w:sectPr w:rsidR="0032554B" w:rsidRPr="005652FF" w:rsidSect="009F120E">
      <w:type w:val="continuous"/>
      <w:pgSz w:w="11906" w:h="16838"/>
      <w:pgMar w:top="1134" w:right="1701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925EA"/>
    <w:multiLevelType w:val="multilevel"/>
    <w:tmpl w:val="55CCC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6D255D"/>
    <w:multiLevelType w:val="multilevel"/>
    <w:tmpl w:val="3E083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B42386"/>
    <w:multiLevelType w:val="multilevel"/>
    <w:tmpl w:val="23642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0806CB"/>
    <w:multiLevelType w:val="multilevel"/>
    <w:tmpl w:val="AA1A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D04B1C"/>
    <w:multiLevelType w:val="multilevel"/>
    <w:tmpl w:val="73340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762C09"/>
    <w:multiLevelType w:val="multilevel"/>
    <w:tmpl w:val="14124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AA6116"/>
    <w:multiLevelType w:val="multilevel"/>
    <w:tmpl w:val="94285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FE27A3"/>
    <w:multiLevelType w:val="multilevel"/>
    <w:tmpl w:val="BE508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F1C45C9"/>
    <w:multiLevelType w:val="multilevel"/>
    <w:tmpl w:val="ED6A9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167D7E"/>
    <w:multiLevelType w:val="multilevel"/>
    <w:tmpl w:val="4DFAC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587791">
    <w:abstractNumId w:val="9"/>
  </w:num>
  <w:num w:numId="2" w16cid:durableId="497353740">
    <w:abstractNumId w:val="8"/>
  </w:num>
  <w:num w:numId="3" w16cid:durableId="1580360574">
    <w:abstractNumId w:val="5"/>
  </w:num>
  <w:num w:numId="4" w16cid:durableId="1193494919">
    <w:abstractNumId w:val="2"/>
  </w:num>
  <w:num w:numId="5" w16cid:durableId="4135254">
    <w:abstractNumId w:val="6"/>
  </w:num>
  <w:num w:numId="6" w16cid:durableId="2097050351">
    <w:abstractNumId w:val="1"/>
  </w:num>
  <w:num w:numId="7" w16cid:durableId="2053190905">
    <w:abstractNumId w:val="7"/>
  </w:num>
  <w:num w:numId="8" w16cid:durableId="1941983318">
    <w:abstractNumId w:val="4"/>
  </w:num>
  <w:num w:numId="9" w16cid:durableId="2027099202">
    <w:abstractNumId w:val="3"/>
  </w:num>
  <w:num w:numId="10" w16cid:durableId="893665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mirrorMargin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870"/>
    <w:rsid w:val="0032554B"/>
    <w:rsid w:val="00355D67"/>
    <w:rsid w:val="00491F4B"/>
    <w:rsid w:val="005652FF"/>
    <w:rsid w:val="005B53C8"/>
    <w:rsid w:val="005B600F"/>
    <w:rsid w:val="005D220A"/>
    <w:rsid w:val="005D71C6"/>
    <w:rsid w:val="00630F48"/>
    <w:rsid w:val="00727DF1"/>
    <w:rsid w:val="00751870"/>
    <w:rsid w:val="008902C4"/>
    <w:rsid w:val="00900B51"/>
    <w:rsid w:val="00983956"/>
    <w:rsid w:val="009F120E"/>
    <w:rsid w:val="00A2753F"/>
    <w:rsid w:val="00A5087C"/>
    <w:rsid w:val="00A9678F"/>
    <w:rsid w:val="00AC11EA"/>
    <w:rsid w:val="00B03189"/>
    <w:rsid w:val="00B10582"/>
    <w:rsid w:val="00B87F16"/>
    <w:rsid w:val="00C806C3"/>
    <w:rsid w:val="00D24400"/>
    <w:rsid w:val="00DB09EC"/>
    <w:rsid w:val="00EA1759"/>
    <w:rsid w:val="00F84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9B3209"/>
  <w15:chartTrackingRefBased/>
  <w15:docId w15:val="{E1DD1EA6-83A6-6D4E-ABC3-D23BF1094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78F"/>
  </w:style>
  <w:style w:type="paragraph" w:styleId="Heading3">
    <w:name w:val="heading 3"/>
    <w:basedOn w:val="Normal"/>
    <w:link w:val="Heading3Char"/>
    <w:uiPriority w:val="9"/>
    <w:qFormat/>
    <w:rsid w:val="00900B5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51870"/>
    <w:pPr>
      <w:spacing w:before="100" w:beforeAutospacing="1" w:after="100" w:afterAutospacing="1"/>
    </w:pPr>
    <w:rPr>
      <w:rFonts w:ascii="Times New Roman" w:eastAsiaTheme="minorEastAsia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727DF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0318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031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318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900B51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1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5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6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9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462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19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30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0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26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52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73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43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83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45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7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59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12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02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49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26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16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96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51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9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0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47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23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67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3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79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7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4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8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52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75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86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17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3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6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7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96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2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4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3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5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0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4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8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9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9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5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67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0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6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83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40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56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7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7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21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6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49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10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73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81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36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13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74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95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90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90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10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99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96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53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20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8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03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64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80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32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40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39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3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9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66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1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85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0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22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20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69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9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8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5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6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9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2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6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3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1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6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1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8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0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9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8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09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9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4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71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61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3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68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4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65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0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viktorkindrat/Library/Group%20Containers/UBF8T346G9.Office/User%20Content.localized/Templates.localized/&#1083;&#1072;&#1073;&#1082;&#1080;%20&#1085;&#1072;%20&#1082;&#1089;&#1072;%20&#1110;&#1082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B4C40A2-B4CE-2B47-8B77-0034E7298531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лабки на кса ікта.dotx</Template>
  <TotalTime>21</TotalTime>
  <Pages>15</Pages>
  <Words>2362</Words>
  <Characters>13465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Віктор Кіндрат</cp:lastModifiedBy>
  <cp:revision>5</cp:revision>
  <cp:lastPrinted>2024-10-13T12:59:00Z</cp:lastPrinted>
  <dcterms:created xsi:type="dcterms:W3CDTF">2024-10-13T12:36:00Z</dcterms:created>
  <dcterms:modified xsi:type="dcterms:W3CDTF">2024-10-13T20:45:00Z</dcterms:modified>
</cp:coreProperties>
</file>